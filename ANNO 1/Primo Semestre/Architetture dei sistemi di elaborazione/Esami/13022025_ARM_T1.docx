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D1C61" w14:textId="5C63076D" w:rsidR="00F13904" w:rsidRPr="006C5122" w:rsidRDefault="00680D21" w:rsidP="00746E8A">
      <w:pPr>
        <w:pStyle w:val="KeyTitle"/>
        <w:jc w:val="left"/>
        <w:outlineLvl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EBA426" wp14:editId="700512FA">
                <wp:simplePos x="0" y="0"/>
                <wp:positionH relativeFrom="margin">
                  <wp:posOffset>3053080</wp:posOffset>
                </wp:positionH>
                <wp:positionV relativeFrom="margin">
                  <wp:posOffset>-60960</wp:posOffset>
                </wp:positionV>
                <wp:extent cx="3656965" cy="1685290"/>
                <wp:effectExtent l="0" t="0" r="19685" b="1016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6965" cy="16852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C4AC7" w14:textId="2EBE42B3" w:rsidR="002B2C6E" w:rsidRPr="00E06EEF" w:rsidRDefault="002B2C6E" w:rsidP="002B2C6E">
                            <w:pPr>
                              <w:jc w:val="right"/>
                            </w:pPr>
                            <w:r w:rsidRPr="00E06EEF">
                              <w:t>Nome e Cognome</w:t>
                            </w:r>
                            <w:r w:rsidR="00957215">
                              <w:t xml:space="preserve"> </w:t>
                            </w:r>
                            <w:r w:rsidR="00957215" w:rsidRPr="00957215">
                              <w:rPr>
                                <w:b/>
                              </w:rPr>
                              <w:t>Francesco Servente</w:t>
                            </w:r>
                            <w:r>
                              <w:t xml:space="preserve"> </w:t>
                            </w:r>
                          </w:p>
                          <w:p w14:paraId="260DA4E9" w14:textId="01F3877D" w:rsidR="002B2C6E" w:rsidRDefault="002B2C6E" w:rsidP="002B2C6E">
                            <w:pPr>
                              <w:jc w:val="right"/>
                            </w:pPr>
                            <w:r w:rsidRPr="00E06EEF">
                              <w:t>Matricola</w:t>
                            </w:r>
                            <w:r>
                              <w:t xml:space="preserve"> …</w:t>
                            </w:r>
                            <w:r w:rsidR="00957215">
                              <w:t>s328852</w:t>
                            </w:r>
                          </w:p>
                          <w:p w14:paraId="747C58B5" w14:textId="2D7F45C7" w:rsidR="002B2C6E" w:rsidRPr="00066C78" w:rsidRDefault="002B2C6E" w:rsidP="002B2C6E">
                            <w:pPr>
                              <w:jc w:val="center"/>
                            </w:pPr>
                            <w:r>
                              <w:t>Il c</w:t>
                            </w:r>
                            <w:r w:rsidRPr="00066C78">
                              <w:t xml:space="preserve">odice compila senza </w:t>
                            </w:r>
                            <w:proofErr w:type="gramStart"/>
                            <w:r w:rsidRPr="00066C78">
                              <w:t xml:space="preserve">errori:   </w:t>
                            </w:r>
                            <w:proofErr w:type="gramEnd"/>
                            <w:r w:rsidRPr="00066C78">
                              <w:t xml:space="preserve">           sì [</w:t>
                            </w:r>
                            <w:r w:rsidR="00EB304B">
                              <w:t>x</w:t>
                            </w:r>
                            <w:r w:rsidRPr="00066C78">
                              <w:t>] no []</w:t>
                            </w:r>
                          </w:p>
                          <w:p w14:paraId="6163FE54" w14:textId="1AB75E6D" w:rsidR="002B2C6E" w:rsidRPr="00066C78" w:rsidRDefault="002B2C6E" w:rsidP="002B2C6E">
                            <w:pPr>
                              <w:jc w:val="center"/>
                            </w:pPr>
                            <w:r>
                              <w:t>Ho provato i</w:t>
                            </w:r>
                            <w:r w:rsidRPr="00066C78">
                              <w:t>l progetto in emulazione:   sì [</w:t>
                            </w:r>
                            <w:r w:rsidR="00B2345A">
                              <w:t>x</w:t>
                            </w:r>
                            <w:bookmarkStart w:id="0" w:name="_GoBack"/>
                            <w:bookmarkEnd w:id="0"/>
                            <w:r w:rsidRPr="00066C78">
                              <w:t>] no []</w:t>
                            </w:r>
                          </w:p>
                          <w:p w14:paraId="5420CFFB" w14:textId="1A324EBE" w:rsidR="002B2C6E" w:rsidRDefault="002B2C6E" w:rsidP="002B2C6E">
                            <w:pPr>
                              <w:jc w:val="center"/>
                            </w:pPr>
                            <w:r>
                              <w:t xml:space="preserve">Ho provato il </w:t>
                            </w:r>
                            <w:r w:rsidRPr="00066C78">
                              <w:t xml:space="preserve">progetto su </w:t>
                            </w:r>
                            <w:proofErr w:type="gramStart"/>
                            <w:r w:rsidRPr="00066C78">
                              <w:t xml:space="preserve">board:   </w:t>
                            </w:r>
                            <w:proofErr w:type="gramEnd"/>
                            <w:r w:rsidRPr="00066C78">
                              <w:t xml:space="preserve">         sì [] no []</w:t>
                            </w:r>
                          </w:p>
                          <w:p w14:paraId="09D7A681" w14:textId="7EC8E21D" w:rsidR="002B2C6E" w:rsidRPr="009C1C9A" w:rsidRDefault="002B2C6E" w:rsidP="002B2C6E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lang w:val="es-CO"/>
                              </w:rPr>
                              <w:t>Desidero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CO"/>
                              </w:rPr>
                              <w:t>ritirarmi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lang w:val="es-CO"/>
                              </w:rPr>
                              <w:t>[  ]</w:t>
                            </w:r>
                            <w:proofErr w:type="gram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</w:p>
                          <w:p w14:paraId="0752B343" w14:textId="0A7FF73B" w:rsidR="00680D21" w:rsidRPr="006C5122" w:rsidRDefault="00680D21" w:rsidP="00E06EEF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BA426" id="Rectangle 1" o:spid="_x0000_s1026" style="position:absolute;margin-left:240.4pt;margin-top:-4.8pt;width:287.95pt;height:13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" fillcolor="white [3201]" strokecolor="black [3200]" strokeweight="1pt">
                <v:textbox>
                  <w:txbxContent>
                    <w:p w14:paraId="6A3C4AC7" w14:textId="2EBE42B3" w:rsidR="002B2C6E" w:rsidRPr="00E06EEF" w:rsidRDefault="002B2C6E" w:rsidP="002B2C6E">
                      <w:pPr>
                        <w:jc w:val="right"/>
                      </w:pPr>
                      <w:r w:rsidRPr="00E06EEF">
                        <w:t>Nome e Cognome</w:t>
                      </w:r>
                      <w:r w:rsidR="00957215">
                        <w:t xml:space="preserve"> </w:t>
                      </w:r>
                      <w:r w:rsidR="00957215" w:rsidRPr="00957215">
                        <w:rPr>
                          <w:b/>
                        </w:rPr>
                        <w:t>Francesco Servente</w:t>
                      </w:r>
                      <w:r>
                        <w:t xml:space="preserve"> </w:t>
                      </w:r>
                    </w:p>
                    <w:p w14:paraId="260DA4E9" w14:textId="01F3877D" w:rsidR="002B2C6E" w:rsidRDefault="002B2C6E" w:rsidP="002B2C6E">
                      <w:pPr>
                        <w:jc w:val="right"/>
                      </w:pPr>
                      <w:r w:rsidRPr="00E06EEF">
                        <w:t>Matricola</w:t>
                      </w:r>
                      <w:r>
                        <w:t xml:space="preserve"> …</w:t>
                      </w:r>
                      <w:r w:rsidR="00957215">
                        <w:t>s328852</w:t>
                      </w:r>
                    </w:p>
                    <w:p w14:paraId="747C58B5" w14:textId="2D7F45C7" w:rsidR="002B2C6E" w:rsidRPr="00066C78" w:rsidRDefault="002B2C6E" w:rsidP="002B2C6E">
                      <w:pPr>
                        <w:jc w:val="center"/>
                      </w:pPr>
                      <w:r>
                        <w:t>Il c</w:t>
                      </w:r>
                      <w:r w:rsidRPr="00066C78">
                        <w:t xml:space="preserve">odice compila senza </w:t>
                      </w:r>
                      <w:proofErr w:type="gramStart"/>
                      <w:r w:rsidRPr="00066C78">
                        <w:t xml:space="preserve">errori:   </w:t>
                      </w:r>
                      <w:proofErr w:type="gramEnd"/>
                      <w:r w:rsidRPr="00066C78">
                        <w:t xml:space="preserve">           sì [</w:t>
                      </w:r>
                      <w:r w:rsidR="00EB304B">
                        <w:t>x</w:t>
                      </w:r>
                      <w:r w:rsidRPr="00066C78">
                        <w:t>] no []</w:t>
                      </w:r>
                    </w:p>
                    <w:p w14:paraId="6163FE54" w14:textId="1AB75E6D" w:rsidR="002B2C6E" w:rsidRPr="00066C78" w:rsidRDefault="002B2C6E" w:rsidP="002B2C6E">
                      <w:pPr>
                        <w:jc w:val="center"/>
                      </w:pPr>
                      <w:r>
                        <w:t>Ho provato i</w:t>
                      </w:r>
                      <w:r w:rsidRPr="00066C78">
                        <w:t>l progetto in emulazione:   sì [</w:t>
                      </w:r>
                      <w:r w:rsidR="00B2345A">
                        <w:t>x</w:t>
                      </w:r>
                      <w:bookmarkStart w:id="1" w:name="_GoBack"/>
                      <w:bookmarkEnd w:id="1"/>
                      <w:r w:rsidRPr="00066C78">
                        <w:t>] no []</w:t>
                      </w:r>
                    </w:p>
                    <w:p w14:paraId="5420CFFB" w14:textId="1A324EBE" w:rsidR="002B2C6E" w:rsidRDefault="002B2C6E" w:rsidP="002B2C6E">
                      <w:pPr>
                        <w:jc w:val="center"/>
                      </w:pPr>
                      <w:r>
                        <w:t xml:space="preserve">Ho provato il </w:t>
                      </w:r>
                      <w:r w:rsidRPr="00066C78">
                        <w:t xml:space="preserve">progetto su </w:t>
                      </w:r>
                      <w:proofErr w:type="gramStart"/>
                      <w:r w:rsidRPr="00066C78">
                        <w:t xml:space="preserve">board:   </w:t>
                      </w:r>
                      <w:proofErr w:type="gramEnd"/>
                      <w:r w:rsidRPr="00066C78">
                        <w:t xml:space="preserve">         sì [] no []</w:t>
                      </w:r>
                    </w:p>
                    <w:p w14:paraId="09D7A681" w14:textId="7EC8E21D" w:rsidR="002B2C6E" w:rsidRPr="009C1C9A" w:rsidRDefault="002B2C6E" w:rsidP="002B2C6E">
                      <w:pPr>
                        <w:jc w:val="center"/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lang w:val="es-CO"/>
                        </w:rPr>
                        <w:t>Desidero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CO"/>
                        </w:rPr>
                        <w:t>ritirarmi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s-CO"/>
                        </w:rPr>
                        <w:t>[  ]</w:t>
                      </w:r>
                      <w:proofErr w:type="gramEnd"/>
                      <w:r>
                        <w:rPr>
                          <w:lang w:val="es-CO"/>
                        </w:rPr>
                        <w:t xml:space="preserve"> </w:t>
                      </w:r>
                    </w:p>
                    <w:p w14:paraId="0752B343" w14:textId="0A7FF73B" w:rsidR="00680D21" w:rsidRPr="006C5122" w:rsidRDefault="00680D21" w:rsidP="00E06EEF">
                      <w:pPr>
                        <w:jc w:val="center"/>
                        <w:rPr>
                          <w:lang w:val="es-CO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E06EEF" w:rsidRPr="006C5122">
        <w:t xml:space="preserve">Architetture dei Sistemi </w:t>
      </w:r>
      <w:r w:rsidR="00E06EEF" w:rsidRPr="006C5122">
        <w:br/>
        <w:t>di Elaborazione</w:t>
      </w:r>
      <w:r w:rsidR="00671E60">
        <w:t xml:space="preserve"> – </w:t>
      </w:r>
      <w:r w:rsidR="00671E60" w:rsidRPr="00671E60">
        <w:rPr>
          <w:highlight w:val="yellow"/>
        </w:rPr>
        <w:t>Prova D’Esame</w:t>
      </w:r>
    </w:p>
    <w:p w14:paraId="5336967F" w14:textId="6228484E" w:rsidR="00F13904" w:rsidRPr="008773FA" w:rsidRDefault="008773FA" w:rsidP="00746E8A">
      <w:pPr>
        <w:pStyle w:val="KeyTitle"/>
        <w:jc w:val="left"/>
        <w:outlineLvl w:val="0"/>
        <w:rPr>
          <w:sz w:val="22"/>
        </w:rPr>
      </w:pPr>
      <w:r w:rsidRPr="008773FA">
        <w:rPr>
          <w:sz w:val="22"/>
        </w:rPr>
        <w:t xml:space="preserve">Sistemi basati su </w:t>
      </w:r>
      <w:r w:rsidR="00E06EEF" w:rsidRPr="008773FA">
        <w:rPr>
          <w:sz w:val="22"/>
        </w:rPr>
        <w:t xml:space="preserve">ARM </w:t>
      </w:r>
      <w:r w:rsidR="00325EF4" w:rsidRPr="008773FA">
        <w:rPr>
          <w:sz w:val="22"/>
        </w:rPr>
        <w:t>T</w:t>
      </w:r>
      <w:r w:rsidR="00BE7BA8" w:rsidRPr="008773FA">
        <w:rPr>
          <w:sz w:val="22"/>
        </w:rPr>
        <w:t>1</w:t>
      </w:r>
      <w:r w:rsidR="00746E8A" w:rsidRPr="008773FA">
        <w:rPr>
          <w:sz w:val="22"/>
        </w:rPr>
        <w:t xml:space="preserve"> </w:t>
      </w:r>
      <w:r w:rsidR="00E06EEF" w:rsidRPr="008773FA">
        <w:rPr>
          <w:sz w:val="22"/>
        </w:rPr>
        <w:t>–</w:t>
      </w:r>
      <w:r w:rsidR="00746E8A" w:rsidRPr="008773FA">
        <w:rPr>
          <w:sz w:val="22"/>
        </w:rPr>
        <w:t xml:space="preserve"> </w:t>
      </w:r>
      <w:r w:rsidR="00337F7F" w:rsidRPr="00337F7F">
        <w:rPr>
          <w:sz w:val="22"/>
          <w:u w:val="single"/>
        </w:rPr>
        <w:t>13</w:t>
      </w:r>
      <w:r w:rsidR="00BC148F" w:rsidRPr="00337F7F">
        <w:rPr>
          <w:sz w:val="22"/>
          <w:u w:val="single"/>
        </w:rPr>
        <w:t xml:space="preserve"> </w:t>
      </w:r>
      <w:r w:rsidR="00337F7F" w:rsidRPr="00337F7F">
        <w:rPr>
          <w:sz w:val="22"/>
          <w:u w:val="single"/>
        </w:rPr>
        <w:t>Febbraio</w:t>
      </w:r>
      <w:r w:rsidR="00F13904" w:rsidRPr="00337F7F">
        <w:rPr>
          <w:sz w:val="22"/>
          <w:u w:val="single"/>
        </w:rPr>
        <w:t xml:space="preserve"> 20</w:t>
      </w:r>
      <w:r w:rsidR="00E06EEF" w:rsidRPr="00337F7F">
        <w:rPr>
          <w:sz w:val="22"/>
          <w:u w:val="single"/>
        </w:rPr>
        <w:t>2</w:t>
      </w:r>
      <w:r w:rsidR="00337F7F" w:rsidRPr="00337F7F">
        <w:rPr>
          <w:sz w:val="22"/>
          <w:u w:val="single"/>
        </w:rPr>
        <w:t>5</w:t>
      </w:r>
    </w:p>
    <w:p w14:paraId="70385722" w14:textId="77777777" w:rsidR="00F13904" w:rsidRPr="00F13904" w:rsidRDefault="00E06EEF" w:rsidP="00F139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u w:val="single"/>
          <w:lang w:val="en-GB"/>
        </w:rPr>
      </w:pPr>
      <w:proofErr w:type="spellStart"/>
      <w:r>
        <w:rPr>
          <w:u w:val="single"/>
          <w:lang w:val="en-GB"/>
        </w:rPr>
        <w:t>Leggere</w:t>
      </w:r>
      <w:proofErr w:type="spellEnd"/>
      <w:r>
        <w:rPr>
          <w:u w:val="single"/>
          <w:lang w:val="en-GB"/>
        </w:rPr>
        <w:t xml:space="preserve"> con </w:t>
      </w:r>
      <w:proofErr w:type="spellStart"/>
      <w:r>
        <w:rPr>
          <w:u w:val="single"/>
          <w:lang w:val="en-GB"/>
        </w:rPr>
        <w:t>attenzione</w:t>
      </w:r>
      <w:proofErr w:type="spellEnd"/>
      <w:r w:rsidR="00F13904" w:rsidRPr="00F13904">
        <w:rPr>
          <w:u w:val="single"/>
          <w:lang w:val="en-GB"/>
        </w:rPr>
        <w:t>:</w:t>
      </w:r>
    </w:p>
    <w:p w14:paraId="4DFA42D0" w14:textId="77777777" w:rsidR="00D96B2A" w:rsidRPr="00E06EEF" w:rsidRDefault="00D96B2A" w:rsidP="00D96B2A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Occorre sviluppare un progetto ARM </w:t>
      </w:r>
      <w:r>
        <w:t>usando l’</w:t>
      </w:r>
      <w:r w:rsidRPr="00E06EEF">
        <w:t>IDE KEIL µVision</w:t>
      </w:r>
      <w:r>
        <w:t>.</w:t>
      </w:r>
      <w:r w:rsidRPr="00E06EEF">
        <w:t xml:space="preserve"> </w:t>
      </w:r>
    </w:p>
    <w:p w14:paraId="14E1F2D1" w14:textId="77777777" w:rsidR="00D96B2A" w:rsidRPr="00E06EEF" w:rsidRDefault="00D96B2A" w:rsidP="00D96B2A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Effettuare login su propria area al </w:t>
      </w:r>
      <w:r>
        <w:t>L</w:t>
      </w:r>
      <w:r w:rsidRPr="00E06EEF">
        <w:t xml:space="preserve">ABINF ed usare </w:t>
      </w:r>
      <w:r>
        <w:t>il</w:t>
      </w:r>
      <w:r w:rsidRPr="00E06EEF">
        <w:t xml:space="preserve"> software </w:t>
      </w:r>
      <w:r>
        <w:t xml:space="preserve">disponibile per </w:t>
      </w:r>
      <w:r w:rsidRPr="00E06EEF">
        <w:t>edit</w:t>
      </w:r>
      <w:r>
        <w:t>are</w:t>
      </w:r>
      <w:r w:rsidRPr="00E06EEF">
        <w:t>, compil</w:t>
      </w:r>
      <w:r>
        <w:t>are</w:t>
      </w:r>
      <w:r w:rsidRPr="00E06EEF">
        <w:t xml:space="preserve"> </w:t>
      </w:r>
      <w:r>
        <w:t>e debuggare il codice.</w:t>
      </w:r>
    </w:p>
    <w:p w14:paraId="3B2CF9D1" w14:textId="77777777" w:rsidR="00D96B2A" w:rsidRDefault="00D96B2A" w:rsidP="00D96B2A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C4003">
        <w:t xml:space="preserve">Utilizzare l’area </w:t>
      </w:r>
      <w:r>
        <w:t>desktop</w:t>
      </w:r>
      <w:r w:rsidRPr="00CC4003">
        <w:t xml:space="preserve"> sul computer del LABINF</w:t>
      </w:r>
      <w:r>
        <w:t xml:space="preserve"> per creare il vostro progetto.</w:t>
      </w:r>
    </w:p>
    <w:p w14:paraId="4778A21D" w14:textId="77777777" w:rsidR="00D96B2A" w:rsidRPr="00E06EEF" w:rsidRDefault="00D96B2A" w:rsidP="00D96B2A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Utilizzare la scheda LANDTIGER </w:t>
      </w:r>
      <w:r>
        <w:t xml:space="preserve">o l’emulatore con tutte le non-idealità abilitate </w:t>
      </w:r>
      <w:r w:rsidRPr="00E06EEF">
        <w:t xml:space="preserve">per </w:t>
      </w:r>
      <w:r>
        <w:t>debuggare</w:t>
      </w:r>
      <w:r w:rsidRPr="00E06EEF">
        <w:t xml:space="preserve"> il </w:t>
      </w:r>
      <w:r>
        <w:t>progetto</w:t>
      </w:r>
    </w:p>
    <w:p w14:paraId="79F00E8B" w14:textId="77777777" w:rsidR="00D96B2A" w:rsidRPr="00E06EEF" w:rsidRDefault="00D96B2A" w:rsidP="00D96B2A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Sono inibiti tutti gli accessi ad internet. </w:t>
      </w:r>
    </w:p>
    <w:p w14:paraId="096AECCD" w14:textId="77777777" w:rsidR="00D96B2A" w:rsidRPr="0061446C" w:rsidRDefault="00D96B2A" w:rsidP="00D96B2A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Si possono utilizzare progetti esistenti, prelevati dalla propria chiavetta USB, ed è possibile consultare materiale cartaceo.</w:t>
      </w:r>
    </w:p>
    <w:p w14:paraId="660B2327" w14:textId="77777777" w:rsidR="00D96B2A" w:rsidRPr="00C27976" w:rsidRDefault="00D96B2A" w:rsidP="00D96B2A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27976">
        <w:t xml:space="preserve">Entro l’orario di consegna, occorre finalizzare il salvataggio di tutti i file (valido anche per la parte di </w:t>
      </w:r>
      <w:proofErr w:type="spellStart"/>
      <w:r w:rsidRPr="00C27976">
        <w:t>modern</w:t>
      </w:r>
      <w:proofErr w:type="spellEnd"/>
      <w:r w:rsidRPr="00C27976">
        <w:t xml:space="preserve"> </w:t>
      </w:r>
      <w:proofErr w:type="spellStart"/>
      <w:r w:rsidRPr="00C27976">
        <w:t>architecture</w:t>
      </w:r>
      <w:proofErr w:type="spellEnd"/>
      <w:r w:rsidRPr="00C27976">
        <w:t xml:space="preserve">) e </w:t>
      </w:r>
      <w:r w:rsidRPr="00C27976">
        <w:rPr>
          <w:b/>
          <w:bCs/>
        </w:rPr>
        <w:t xml:space="preserve">copiarli nella propria area personale Z:/ </w:t>
      </w:r>
      <w:r w:rsidRPr="003F3267">
        <w:rPr>
          <w:b/>
          <w:bCs/>
          <w:u w:val="single"/>
        </w:rPr>
        <w:t>all’interno della cartella che contiene le tracce</w:t>
      </w:r>
      <w:r w:rsidRPr="00C27976">
        <w:t>. Le consegne in ritardo (con file salvati oltre l’orario massimo di consegna) non vengono considerate valide e conducono in ogni caso all’insufficienza.</w:t>
      </w:r>
    </w:p>
    <w:p w14:paraId="54506F3A" w14:textId="77777777" w:rsidR="00D96B2A" w:rsidRPr="008773FA" w:rsidRDefault="00D96B2A" w:rsidP="00D96B2A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27976">
        <w:t>In caso non sia possibile compilare con successo il progetto consegnato, la prova sarà considerata</w:t>
      </w:r>
      <w:r>
        <w:t xml:space="preserve"> insufficiente. Si richiede di predisporre l’ambiente di debug con le </w:t>
      </w:r>
      <w:proofErr w:type="spellStart"/>
      <w:r>
        <w:t>watch</w:t>
      </w:r>
      <w:proofErr w:type="spellEnd"/>
      <w:r>
        <w:t xml:space="preserve"> che permettono di seguire il flusso del programma.</w:t>
      </w:r>
    </w:p>
    <w:p w14:paraId="1ED5CB8A" w14:textId="77777777" w:rsidR="009F073F" w:rsidRPr="00A74759" w:rsidRDefault="00325EF4" w:rsidP="00F13904">
      <w:pPr>
        <w:ind w:firstLine="0"/>
        <w:rPr>
          <w:u w:val="single"/>
        </w:rPr>
      </w:pPr>
      <w:proofErr w:type="gramStart"/>
      <w:r>
        <w:rPr>
          <w:u w:val="single"/>
        </w:rPr>
        <w:t xml:space="preserve">Esercizio </w:t>
      </w:r>
      <w:r w:rsidRPr="00A74759">
        <w:rPr>
          <w:u w:val="single"/>
        </w:rPr>
        <w:t xml:space="preserve"> </w:t>
      </w:r>
      <w:r w:rsidR="00B57378" w:rsidRPr="00A74759">
        <w:rPr>
          <w:u w:val="single"/>
        </w:rPr>
        <w:t>1</w:t>
      </w:r>
      <w:proofErr w:type="gramEnd"/>
      <w:r w:rsidR="00B57378" w:rsidRPr="00A74759">
        <w:rPr>
          <w:u w:val="single"/>
        </w:rPr>
        <w:t xml:space="preserve"> (</w:t>
      </w:r>
      <w:r w:rsidR="007446D0" w:rsidRPr="00A74759">
        <w:rPr>
          <w:u w:val="single"/>
        </w:rPr>
        <w:t xml:space="preserve">max </w:t>
      </w:r>
      <w:r w:rsidR="0085621C" w:rsidRPr="00A74759">
        <w:rPr>
          <w:u w:val="single"/>
        </w:rPr>
        <w:t>30</w:t>
      </w:r>
      <w:r w:rsidR="00B57378" w:rsidRPr="00A74759">
        <w:rPr>
          <w:u w:val="single"/>
        </w:rPr>
        <w:t xml:space="preserve"> </w:t>
      </w:r>
      <w:r w:rsidR="007446D0" w:rsidRPr="00A74759">
        <w:rPr>
          <w:u w:val="single"/>
        </w:rPr>
        <w:t>p</w:t>
      </w:r>
      <w:r>
        <w:rPr>
          <w:u w:val="single"/>
        </w:rPr>
        <w:t>unti)</w:t>
      </w:r>
    </w:p>
    <w:p w14:paraId="7CA513A6" w14:textId="77777777" w:rsidR="00B22532" w:rsidRDefault="00A74759" w:rsidP="00B22532">
      <w:pPr>
        <w:ind w:firstLine="0"/>
      </w:pPr>
      <w:r w:rsidRPr="00A74759">
        <w:t xml:space="preserve">Sviluppare le seguenti funzionalità </w:t>
      </w:r>
      <w:r>
        <w:t xml:space="preserve">utilizzando la scheda LANDTIGER </w:t>
      </w:r>
      <w:r w:rsidR="00325EF4">
        <w:t xml:space="preserve">e il </w:t>
      </w:r>
      <w:r>
        <w:t>system-on-chip LPC1768.</w:t>
      </w:r>
    </w:p>
    <w:p w14:paraId="581ABAEB" w14:textId="1FA2E5EC" w:rsidR="00F6549F" w:rsidRDefault="00F6549F" w:rsidP="00F6549F">
      <w:pPr>
        <w:ind w:firstLine="0"/>
      </w:pPr>
      <w:r>
        <w:t xml:space="preserve">Si deve realizzare un progetto in grado di generare vettori di valori pseudocasuali e determinare se appartengono a una </w:t>
      </w:r>
      <w:r w:rsidRPr="00BB4BF0">
        <w:rPr>
          <w:b/>
          <w:bCs/>
        </w:rPr>
        <w:t>successione di</w:t>
      </w:r>
      <w:r>
        <w:t xml:space="preserve"> </w:t>
      </w:r>
      <w:r w:rsidRPr="00F6549F">
        <w:rPr>
          <w:b/>
          <w:bCs/>
        </w:rPr>
        <w:t>Fibonacci</w:t>
      </w:r>
      <w:r>
        <w:t xml:space="preserve"> specifica. </w:t>
      </w:r>
    </w:p>
    <w:p w14:paraId="3CF476C4" w14:textId="77777777" w:rsidR="00BB4BF0" w:rsidRDefault="00BB4BF0" w:rsidP="00BB4BF0">
      <w:pPr>
        <w:ind w:firstLine="0"/>
      </w:pPr>
      <w:r w:rsidRPr="003E3FA4">
        <w:t xml:space="preserve">La </w:t>
      </w:r>
      <w:r w:rsidRPr="00BB4BF0">
        <w:rPr>
          <w:b/>
          <w:bCs/>
        </w:rPr>
        <w:t>successione di Fibonacci</w:t>
      </w:r>
      <w:r w:rsidRPr="003E3FA4">
        <w:t xml:space="preserve"> è una successione numerica in cui ogni termine, a partire dal terzo, è dato dalla somma dei due precedenti</w:t>
      </w:r>
      <w:r>
        <w:t>:</w:t>
      </w:r>
    </w:p>
    <w:p w14:paraId="289D7DEB" w14:textId="7378A1CC" w:rsidR="00BB4BF0" w:rsidRDefault="00151624" w:rsidP="00BB4BF0">
      <w:pPr>
        <w:pStyle w:val="ListParagraph"/>
        <w:ind w:left="644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n-2</m:t>
              </m:r>
            </m:sub>
          </m:sSub>
        </m:oMath>
      </m:oMathPara>
    </w:p>
    <w:p w14:paraId="4136C513" w14:textId="2DF2D679" w:rsidR="00F6549F" w:rsidRDefault="00F6549F" w:rsidP="00F6549F">
      <w:pPr>
        <w:ind w:firstLine="0"/>
      </w:pPr>
      <w:r>
        <w:t>Per fare questo, si deve:</w:t>
      </w:r>
    </w:p>
    <w:p w14:paraId="11B57244" w14:textId="5476EFA0" w:rsidR="00F6549F" w:rsidRDefault="00F6549F" w:rsidP="006B7F2C">
      <w:pPr>
        <w:pStyle w:val="ListParagraph"/>
        <w:numPr>
          <w:ilvl w:val="0"/>
          <w:numId w:val="26"/>
        </w:numPr>
      </w:pPr>
      <w:r>
        <w:t xml:space="preserve">Generare la </w:t>
      </w:r>
      <w:r w:rsidRPr="00362EE6">
        <w:rPr>
          <w:b/>
          <w:bCs/>
        </w:rPr>
        <w:t>successione di Fibonacci</w:t>
      </w:r>
      <w:r>
        <w:t xml:space="preserve"> a partire da due numeri </w:t>
      </w:r>
      <w:r w:rsidRPr="00362EE6">
        <w:rPr>
          <w:b/>
          <w:bCs/>
        </w:rPr>
        <w:t>NUM1</w:t>
      </w:r>
      <w:r>
        <w:t xml:space="preserve"> e </w:t>
      </w:r>
      <w:r w:rsidRPr="00362EE6">
        <w:rPr>
          <w:b/>
          <w:bCs/>
        </w:rPr>
        <w:t>NUM2</w:t>
      </w:r>
      <w:r>
        <w:rPr>
          <w:b/>
          <w:bCs/>
        </w:rPr>
        <w:t xml:space="preserve"> scelti a caso.</w:t>
      </w:r>
    </w:p>
    <w:p w14:paraId="50B6059F" w14:textId="6131B275" w:rsidR="00362EE6" w:rsidRDefault="00F6549F" w:rsidP="00F6549F">
      <w:pPr>
        <w:pStyle w:val="ListParagraph"/>
        <w:numPr>
          <w:ilvl w:val="1"/>
          <w:numId w:val="26"/>
        </w:numPr>
      </w:pPr>
      <w:r>
        <w:t>U</w:t>
      </w:r>
      <w:r w:rsidR="00325EF4">
        <w:t xml:space="preserve">sare il TIMER </w:t>
      </w:r>
      <w:r w:rsidR="00D96B2A">
        <w:t>3</w:t>
      </w:r>
      <w:r w:rsidR="00325EF4">
        <w:t xml:space="preserve"> del</w:t>
      </w:r>
      <w:r w:rsidR="00956EE7">
        <w:t>l’</w:t>
      </w:r>
      <w:r w:rsidR="00325EF4">
        <w:t>LPC1768 come generatore d</w:t>
      </w:r>
      <w:r w:rsidR="00B17C7D">
        <w:t>i</w:t>
      </w:r>
      <w:r w:rsidR="00DD5AF0">
        <w:t xml:space="preserve"> numeri. Si</w:t>
      </w:r>
      <w:r w:rsidR="00325EF4">
        <w:t xml:space="preserve"> programm</w:t>
      </w:r>
      <w:r w:rsidR="00956EE7">
        <w:t>i</w:t>
      </w:r>
      <w:r w:rsidR="00325EF4">
        <w:t xml:space="preserve"> il timer in modo ciclico senza interruzioni con un periodo di </w:t>
      </w:r>
      <w:r w:rsidR="00D96B2A">
        <w:t>1</w:t>
      </w:r>
      <w:r w:rsidR="00325EF4">
        <w:t>,</w:t>
      </w:r>
      <w:r w:rsidR="00D96B2A">
        <w:t>57</w:t>
      </w:r>
      <w:r w:rsidR="00325EF4">
        <w:t xml:space="preserve"> minuti.</w:t>
      </w:r>
      <w:r w:rsidR="003E3FA4">
        <w:t xml:space="preserve"> </w:t>
      </w:r>
    </w:p>
    <w:p w14:paraId="444AD6AE" w14:textId="77777777" w:rsidR="006B445B" w:rsidRDefault="006B445B" w:rsidP="00F6549F">
      <w:pPr>
        <w:pStyle w:val="ListParagraph"/>
        <w:numPr>
          <w:ilvl w:val="1"/>
          <w:numId w:val="26"/>
        </w:numPr>
      </w:pPr>
      <w:r>
        <w:t xml:space="preserve">I numeri </w:t>
      </w:r>
      <w:r w:rsidRPr="006B445B">
        <w:rPr>
          <w:b/>
          <w:bCs/>
        </w:rPr>
        <w:t>NUM1</w:t>
      </w:r>
      <w:r>
        <w:t xml:space="preserve"> e </w:t>
      </w:r>
      <w:r w:rsidRPr="006B445B">
        <w:rPr>
          <w:b/>
          <w:bCs/>
        </w:rPr>
        <w:t>NUM2</w:t>
      </w:r>
      <w:r>
        <w:t xml:space="preserve"> sono senza segno e possono assumere valori da 0 a 7, con </w:t>
      </w:r>
      <w:r w:rsidRPr="006B445B">
        <w:rPr>
          <w:b/>
          <w:bCs/>
        </w:rPr>
        <w:t>NUM2</w:t>
      </w:r>
      <w:r>
        <w:t xml:space="preserve"> &gt;= </w:t>
      </w:r>
      <w:r w:rsidRPr="006B445B">
        <w:rPr>
          <w:b/>
          <w:bCs/>
        </w:rPr>
        <w:t>NUM1</w:t>
      </w:r>
      <w:r>
        <w:t xml:space="preserve">. </w:t>
      </w:r>
    </w:p>
    <w:p w14:paraId="2E0984C5" w14:textId="7CF2803B" w:rsidR="006B445B" w:rsidRDefault="006B445B" w:rsidP="00F6549F">
      <w:pPr>
        <w:pStyle w:val="ListParagraph"/>
        <w:numPr>
          <w:ilvl w:val="1"/>
          <w:numId w:val="26"/>
        </w:numPr>
      </w:pPr>
      <w:r>
        <w:t xml:space="preserve">La prima pressione del pulsante </w:t>
      </w:r>
      <w:r w:rsidRPr="00BB4BF0">
        <w:rPr>
          <w:b/>
          <w:bCs/>
        </w:rPr>
        <w:t>INT0</w:t>
      </w:r>
      <w:r>
        <w:t xml:space="preserve"> permette di acquisire NUM1 e la seconda NUM2.  I valori acquisiti si devono ottenere leggendo il registro TC dal TIMER 3. Dal valore letto si devono estrarre i 3 bit meno significativi. Nel caso, </w:t>
      </w:r>
      <w:r w:rsidRPr="006B445B">
        <w:rPr>
          <w:b/>
          <w:bCs/>
        </w:rPr>
        <w:t>NUM2</w:t>
      </w:r>
      <w:r>
        <w:t xml:space="preserve"> &lt; </w:t>
      </w:r>
      <w:r w:rsidRPr="006B445B">
        <w:rPr>
          <w:b/>
          <w:bCs/>
        </w:rPr>
        <w:t>NUM1</w:t>
      </w:r>
      <w:r>
        <w:t xml:space="preserve">, </w:t>
      </w:r>
      <w:r w:rsidRPr="006B445B">
        <w:rPr>
          <w:b/>
          <w:bCs/>
        </w:rPr>
        <w:t>NUM2</w:t>
      </w:r>
      <w:r>
        <w:t xml:space="preserve"> deve assumere il valore di </w:t>
      </w:r>
      <w:r w:rsidRPr="006B445B">
        <w:rPr>
          <w:b/>
          <w:bCs/>
        </w:rPr>
        <w:t>NUM1</w:t>
      </w:r>
      <w:r>
        <w:t>.</w:t>
      </w:r>
    </w:p>
    <w:p w14:paraId="2E3D9927" w14:textId="29531844" w:rsidR="006B445B" w:rsidRDefault="006B445B" w:rsidP="00F6549F">
      <w:pPr>
        <w:pStyle w:val="ListParagraph"/>
        <w:numPr>
          <w:ilvl w:val="1"/>
          <w:numId w:val="26"/>
        </w:numPr>
      </w:pPr>
      <w:r>
        <w:t xml:space="preserve">Al termine dell’acquisizione </w:t>
      </w:r>
      <w:r w:rsidR="00BB4BF0">
        <w:t xml:space="preserve">dei due numeri </w:t>
      </w:r>
      <w:r>
        <w:t xml:space="preserve">mostrare il valore di </w:t>
      </w:r>
      <w:r w:rsidRPr="00BB4BF0">
        <w:rPr>
          <w:b/>
          <w:bCs/>
        </w:rPr>
        <w:t>NUM1</w:t>
      </w:r>
      <w:r>
        <w:t xml:space="preserve"> e </w:t>
      </w:r>
      <w:r w:rsidRPr="00BB4BF0">
        <w:rPr>
          <w:b/>
          <w:bCs/>
        </w:rPr>
        <w:t>NUM2</w:t>
      </w:r>
      <w:r>
        <w:t xml:space="preserve"> sui </w:t>
      </w:r>
      <w:proofErr w:type="spellStart"/>
      <w:r>
        <w:t>LEDs</w:t>
      </w:r>
      <w:proofErr w:type="spellEnd"/>
      <w:r>
        <w:t>.</w:t>
      </w:r>
      <w:r w:rsidR="00BB4BF0">
        <w:t xml:space="preserve"> </w:t>
      </w:r>
      <w:r w:rsidR="00BB4BF0" w:rsidRPr="00BB4BF0">
        <w:rPr>
          <w:b/>
          <w:bCs/>
        </w:rPr>
        <w:t>NUM1</w:t>
      </w:r>
      <w:r w:rsidR="00BB4BF0">
        <w:t xml:space="preserve"> nei 4 bit più significativi e </w:t>
      </w:r>
      <w:r w:rsidR="00BB4BF0" w:rsidRPr="00BB4BF0">
        <w:rPr>
          <w:b/>
          <w:bCs/>
        </w:rPr>
        <w:t>NUM2</w:t>
      </w:r>
      <w:r w:rsidR="00BB4BF0">
        <w:t xml:space="preserve"> in quelli meno significativi.</w:t>
      </w:r>
    </w:p>
    <w:p w14:paraId="4D6657C5" w14:textId="77777777" w:rsidR="006B7F2C" w:rsidRDefault="006B7F2C" w:rsidP="006B7F2C">
      <w:pPr>
        <w:pStyle w:val="ListParagraph"/>
        <w:ind w:left="644" w:firstLine="0"/>
      </w:pPr>
    </w:p>
    <w:p w14:paraId="007F9138" w14:textId="546BB9CF" w:rsidR="00BB4BF0" w:rsidRDefault="00BB4BF0" w:rsidP="00BB4BF0">
      <w:pPr>
        <w:pStyle w:val="ListParagraph"/>
        <w:numPr>
          <w:ilvl w:val="0"/>
          <w:numId w:val="26"/>
        </w:numPr>
      </w:pPr>
      <w:r>
        <w:t xml:space="preserve">Una volta acquisiti i NUM1 e NUM2, ogni pressione di </w:t>
      </w:r>
      <w:r w:rsidRPr="00BB4BF0">
        <w:rPr>
          <w:b/>
          <w:bCs/>
        </w:rPr>
        <w:t>INT0</w:t>
      </w:r>
      <w:r>
        <w:t xml:space="preserve"> permette di acquisire un nuovo valore per riempire un vettore di </w:t>
      </w:r>
      <w:r w:rsidRPr="00BB4BF0">
        <w:rPr>
          <w:b/>
          <w:bCs/>
        </w:rPr>
        <w:t>M</w:t>
      </w:r>
      <w:r>
        <w:t xml:space="preserve"> elementi interi positivi </w:t>
      </w:r>
      <w:r w:rsidRPr="00362EE6">
        <w:rPr>
          <w:b/>
          <w:bCs/>
        </w:rPr>
        <w:t>VETT_RANDOM</w:t>
      </w:r>
      <w:r>
        <w:rPr>
          <w:b/>
          <w:bCs/>
        </w:rPr>
        <w:t xml:space="preserve"> </w:t>
      </w:r>
      <w:r>
        <w:t>(</w:t>
      </w:r>
      <w:r w:rsidRPr="00BB4BF0">
        <w:rPr>
          <w:b/>
          <w:bCs/>
        </w:rPr>
        <w:t>M = 10</w:t>
      </w:r>
      <w:r>
        <w:rPr>
          <w:b/>
          <w:bCs/>
        </w:rPr>
        <w:t>)</w:t>
      </w:r>
      <w:r>
        <w:t xml:space="preserve">. Ad ogni pressione di INT0 si riempie una posizione di VETT_RANDOM con un valore preso dal TC di </w:t>
      </w:r>
      <w:r w:rsidRPr="00BB4BF0">
        <w:rPr>
          <w:b/>
          <w:bCs/>
        </w:rPr>
        <w:t>TIMER 3</w:t>
      </w:r>
      <w:r>
        <w:t>, prelevando i 16 bits meno significativi. Riempito completamente il vettore, far lampeggiare tutti i LED alla frequenza di 2 Hz per 2 secondi.</w:t>
      </w:r>
    </w:p>
    <w:p w14:paraId="015132C6" w14:textId="77777777" w:rsidR="00BB4BF0" w:rsidRPr="00BB4BF0" w:rsidRDefault="00BB4BF0" w:rsidP="00BB4BF0">
      <w:pPr>
        <w:pStyle w:val="ListParagraph"/>
        <w:ind w:left="644" w:firstLine="0"/>
      </w:pPr>
    </w:p>
    <w:p w14:paraId="38C7CB73" w14:textId="26AEFD4E" w:rsidR="00BB4BF0" w:rsidRPr="001003A1" w:rsidRDefault="00BB4BF0" w:rsidP="001003A1">
      <w:pPr>
        <w:pStyle w:val="ListParagraph"/>
        <w:numPr>
          <w:ilvl w:val="0"/>
          <w:numId w:val="26"/>
        </w:numPr>
        <w:rPr>
          <w:rFonts w:ascii="Lucida Sans Unicode" w:hAnsi="Lucida Sans Unicode" w:cs="Lucida Sans Unicode"/>
          <w:sz w:val="22"/>
        </w:rPr>
      </w:pPr>
      <w:r>
        <w:lastRenderedPageBreak/>
        <w:t xml:space="preserve">Terminate le acquisizioni, si deve lanciare la seguente funzione scritta in linguaggio ASSEMBLER che controlla quanti elementi presenti in </w:t>
      </w:r>
      <w:r w:rsidRPr="00BB4BF0">
        <w:rPr>
          <w:b/>
          <w:bCs/>
        </w:rPr>
        <w:t>VETT_RANDOM</w:t>
      </w:r>
      <w:r>
        <w:t xml:space="preserve"> sono presenti nei primi </w:t>
      </w:r>
      <w:r w:rsidRPr="00DD5AF0">
        <w:rPr>
          <w:b/>
          <w:bCs/>
        </w:rPr>
        <w:t>N</w:t>
      </w:r>
      <w:r>
        <w:t xml:space="preserve"> elementi della successione di Fibonacci (per </w:t>
      </w:r>
      <w:r w:rsidRPr="00DD5AF0">
        <w:rPr>
          <w:b/>
          <w:bCs/>
          <w:u w:val="single"/>
        </w:rPr>
        <w:t>debug</w:t>
      </w:r>
      <w:r>
        <w:t xml:space="preserve"> usare un M pari a 10 e un N pari a 20). </w:t>
      </w:r>
    </w:p>
    <w:p w14:paraId="26DAF3CD" w14:textId="77777777" w:rsidR="00BB4BF0" w:rsidRPr="00BB4BF0" w:rsidRDefault="00BB4BF0" w:rsidP="00BB4BF0">
      <w:pPr>
        <w:pStyle w:val="ListParagraph"/>
        <w:ind w:left="644" w:firstLine="0"/>
        <w:rPr>
          <w:rFonts w:ascii="Lucida Sans Unicode" w:hAnsi="Lucida Sans Unicode" w:cs="Lucida Sans Unicode"/>
          <w:sz w:val="22"/>
        </w:rPr>
      </w:pPr>
    </w:p>
    <w:p w14:paraId="379BEF4E" w14:textId="77777777" w:rsidR="00BB4BF0" w:rsidRPr="00374965" w:rsidRDefault="00BB4BF0" w:rsidP="00BB4BF0">
      <w:pPr>
        <w:pStyle w:val="ListParagraph"/>
        <w:ind w:firstLine="0"/>
        <w:rPr>
          <w:rFonts w:ascii="Lucida Sans Unicode" w:hAnsi="Lucida Sans Unicode" w:cs="Lucida Sans Unicode"/>
          <w:sz w:val="22"/>
          <w:lang w:val="en-US"/>
        </w:rPr>
      </w:pPr>
      <w:r w:rsidRPr="00B22532">
        <w:rPr>
          <w:rFonts w:ascii="Lucida Sans Unicode" w:hAnsi="Lucida Sans Unicode" w:cs="Lucida Sans Unicode"/>
          <w:sz w:val="22"/>
          <w:lang w:val="en-US"/>
        </w:rPr>
        <w:t xml:space="preserve">unsigned char </w:t>
      </w:r>
      <w:proofErr w:type="spellStart"/>
      <w:proofErr w:type="gramStart"/>
      <w:r w:rsidRPr="00B22532">
        <w:rPr>
          <w:rFonts w:ascii="Lucida Sans Unicode" w:hAnsi="Lucida Sans Unicode" w:cs="Lucida Sans Unicode"/>
          <w:sz w:val="22"/>
          <w:lang w:val="en-US"/>
        </w:rPr>
        <w:t>fibonacci</w:t>
      </w:r>
      <w:proofErr w:type="spellEnd"/>
      <w:r w:rsidRPr="00B22532">
        <w:rPr>
          <w:rFonts w:ascii="Lucida Sans Unicode" w:hAnsi="Lucida Sans Unicode" w:cs="Lucida Sans Unicode"/>
          <w:sz w:val="22"/>
          <w:lang w:val="en-US"/>
        </w:rPr>
        <w:t>(</w:t>
      </w:r>
      <w:proofErr w:type="gramEnd"/>
      <w:r w:rsidRPr="00B22532">
        <w:rPr>
          <w:rFonts w:ascii="Lucida Sans Unicode" w:hAnsi="Lucida Sans Unicode" w:cs="Lucida Sans Unicode"/>
          <w:sz w:val="22"/>
          <w:lang w:val="en-US"/>
        </w:rPr>
        <w:t>unsigned char NUM1, unsigned char NUM2,</w:t>
      </w:r>
      <w:r w:rsidRPr="0007233C">
        <w:rPr>
          <w:rFonts w:ascii="Lucida Sans Unicode" w:hAnsi="Lucida Sans Unicode" w:cs="Lucida Sans Unicode"/>
          <w:sz w:val="22"/>
          <w:lang w:val="en-US"/>
        </w:rPr>
        <w:t xml:space="preserve"> </w:t>
      </w:r>
      <w:r w:rsidRPr="00B22532">
        <w:rPr>
          <w:rFonts w:ascii="Lucida Sans Unicode" w:hAnsi="Lucida Sans Unicode" w:cs="Lucida Sans Unicode"/>
          <w:sz w:val="22"/>
          <w:lang w:val="en-US"/>
        </w:rPr>
        <w:t>int N</w:t>
      </w:r>
      <w:r>
        <w:rPr>
          <w:rFonts w:ascii="Lucida Sans Unicode" w:hAnsi="Lucida Sans Unicode" w:cs="Lucida Sans Unicode"/>
          <w:sz w:val="22"/>
          <w:lang w:val="en-US"/>
        </w:rPr>
        <w:t xml:space="preserve">, int M, </w:t>
      </w:r>
      <w:r w:rsidRPr="00374965">
        <w:rPr>
          <w:rFonts w:ascii="Lucida Sans Unicode" w:hAnsi="Lucida Sans Unicode" w:cs="Lucida Sans Unicode"/>
          <w:sz w:val="22"/>
          <w:lang w:val="en-US"/>
        </w:rPr>
        <w:t>int* VETT_RANDOM</w:t>
      </w:r>
      <w:r>
        <w:rPr>
          <w:rFonts w:ascii="Lucida Sans Unicode" w:hAnsi="Lucida Sans Unicode" w:cs="Lucida Sans Unicode"/>
          <w:sz w:val="22"/>
          <w:lang w:val="en-US"/>
        </w:rPr>
        <w:t>,</w:t>
      </w:r>
      <w:r w:rsidRPr="00374965">
        <w:rPr>
          <w:rFonts w:ascii="Lucida Sans Unicode" w:hAnsi="Lucida Sans Unicode" w:cs="Lucida Sans Unicode"/>
          <w:sz w:val="22"/>
          <w:lang w:val="en-US"/>
        </w:rPr>
        <w:t xml:space="preserve"> </w:t>
      </w:r>
      <w:r>
        <w:rPr>
          <w:rFonts w:ascii="Lucida Sans Unicode" w:hAnsi="Lucida Sans Unicode" w:cs="Lucida Sans Unicode"/>
          <w:sz w:val="22"/>
          <w:lang w:val="en-US"/>
        </w:rPr>
        <w:t>int</w:t>
      </w:r>
      <w:r w:rsidRPr="00B22532">
        <w:rPr>
          <w:rFonts w:ascii="Lucida Sans Unicode" w:hAnsi="Lucida Sans Unicode" w:cs="Lucida Sans Unicode"/>
          <w:sz w:val="22"/>
          <w:lang w:val="en-US"/>
        </w:rPr>
        <w:t>* VETT_FIB</w:t>
      </w:r>
      <w:r w:rsidRPr="00374965">
        <w:rPr>
          <w:rFonts w:ascii="Lucida Sans Unicode" w:hAnsi="Lucida Sans Unicode" w:cs="Lucida Sans Unicode"/>
          <w:sz w:val="22"/>
          <w:lang w:val="en-US"/>
        </w:rPr>
        <w:t>);</w:t>
      </w:r>
    </w:p>
    <w:p w14:paraId="74385F0C" w14:textId="77777777" w:rsidR="00BB4BF0" w:rsidRPr="00B7155F" w:rsidRDefault="00BB4BF0" w:rsidP="00BB4BF0">
      <w:pPr>
        <w:pStyle w:val="ListParagraph"/>
        <w:ind w:firstLine="0"/>
        <w:rPr>
          <w:lang w:val="en-US"/>
        </w:rPr>
      </w:pPr>
    </w:p>
    <w:p w14:paraId="31A335CA" w14:textId="77777777" w:rsidR="00BB4BF0" w:rsidRPr="00E929AC" w:rsidRDefault="00BB4BF0" w:rsidP="00BB4BF0">
      <w:pPr>
        <w:pStyle w:val="ListParagraph"/>
        <w:ind w:firstLine="0"/>
      </w:pPr>
      <w:r w:rsidRPr="00E929AC">
        <w:t xml:space="preserve">La funzione </w:t>
      </w:r>
      <w:r>
        <w:t xml:space="preserve">riceve in input </w:t>
      </w:r>
      <w:r w:rsidRPr="001003A1">
        <w:rPr>
          <w:b/>
          <w:bCs/>
        </w:rPr>
        <w:t>NUM1</w:t>
      </w:r>
      <w:r>
        <w:t xml:space="preserve">, </w:t>
      </w:r>
      <w:r w:rsidRPr="001003A1">
        <w:rPr>
          <w:b/>
          <w:bCs/>
        </w:rPr>
        <w:t>NUM2</w:t>
      </w:r>
      <w:r>
        <w:t xml:space="preserve">, </w:t>
      </w:r>
      <w:r w:rsidRPr="001003A1">
        <w:rPr>
          <w:b/>
          <w:bCs/>
        </w:rPr>
        <w:t>VETT_RANDOM</w:t>
      </w:r>
      <w:r>
        <w:t xml:space="preserve">, </w:t>
      </w:r>
      <w:r w:rsidRPr="001003A1">
        <w:rPr>
          <w:b/>
          <w:bCs/>
        </w:rPr>
        <w:t>N</w:t>
      </w:r>
      <w:r>
        <w:t xml:space="preserve"> e </w:t>
      </w:r>
      <w:r w:rsidRPr="001003A1">
        <w:rPr>
          <w:b/>
          <w:bCs/>
        </w:rPr>
        <w:t>M</w:t>
      </w:r>
      <w:r>
        <w:t xml:space="preserve">, e </w:t>
      </w:r>
      <w:r>
        <w:rPr>
          <w:u w:val="single"/>
        </w:rPr>
        <w:t>calcola</w:t>
      </w:r>
      <w:r w:rsidRPr="00E929AC">
        <w:t>:</w:t>
      </w:r>
    </w:p>
    <w:p w14:paraId="3AF77FB1" w14:textId="611B900C" w:rsidR="001003A1" w:rsidRDefault="001003A1" w:rsidP="001003A1">
      <w:pPr>
        <w:pStyle w:val="ListParagraph"/>
        <w:numPr>
          <w:ilvl w:val="1"/>
          <w:numId w:val="18"/>
        </w:numPr>
      </w:pPr>
      <w:r>
        <w:t xml:space="preserve">Il valore a restituire è il numero degli elementi di </w:t>
      </w:r>
      <w:r w:rsidRPr="001003A1">
        <w:rPr>
          <w:b/>
          <w:bCs/>
        </w:rPr>
        <w:t>VETT_RANDOM</w:t>
      </w:r>
      <w:r>
        <w:t xml:space="preserve"> presenti all’interno degli </w:t>
      </w:r>
      <w:r w:rsidRPr="001003A1">
        <w:rPr>
          <w:b/>
          <w:bCs/>
        </w:rPr>
        <w:t xml:space="preserve">N </w:t>
      </w:r>
      <w:r>
        <w:t xml:space="preserve">elementi di </w:t>
      </w:r>
      <w:r w:rsidRPr="001003A1">
        <w:rPr>
          <w:i/>
          <w:iCs/>
        </w:rPr>
        <w:t>VETT_FIB</w:t>
      </w:r>
      <w:r>
        <w:rPr>
          <w:i/>
          <w:iCs/>
        </w:rPr>
        <w:t xml:space="preserve"> </w:t>
      </w:r>
    </w:p>
    <w:p w14:paraId="5D53458C" w14:textId="6F2FD6C2" w:rsidR="00BB4BF0" w:rsidRPr="00E929AC" w:rsidRDefault="00BB4BF0" w:rsidP="00BB4BF0">
      <w:pPr>
        <w:pStyle w:val="ListParagraph"/>
        <w:numPr>
          <w:ilvl w:val="1"/>
          <w:numId w:val="18"/>
        </w:numPr>
      </w:pPr>
      <w:r w:rsidRPr="001003A1">
        <w:rPr>
          <w:i/>
          <w:iCs/>
        </w:rPr>
        <w:t>VETT_FIB</w:t>
      </w:r>
      <w:r w:rsidRPr="00E929AC">
        <w:t xml:space="preserve"> con i primi </w:t>
      </w:r>
      <w:r w:rsidRPr="001003A1">
        <w:rPr>
          <w:b/>
          <w:bCs/>
        </w:rPr>
        <w:t>N</w:t>
      </w:r>
      <w:r w:rsidRPr="00E929AC">
        <w:t xml:space="preserve"> elementi della successione</w:t>
      </w:r>
      <w:r>
        <w:t xml:space="preserve"> (la successione di </w:t>
      </w:r>
      <w:r w:rsidR="001003A1">
        <w:t>F</w:t>
      </w:r>
      <w:r>
        <w:t>ibonacci va calcolata in assembly e restituita completa)</w:t>
      </w:r>
    </w:p>
    <w:p w14:paraId="37F0ED8D" w14:textId="77777777" w:rsidR="00BB4BF0" w:rsidRDefault="00BB4BF0" w:rsidP="00BB4BF0">
      <w:pPr>
        <w:pStyle w:val="ListParagraph"/>
        <w:ind w:firstLine="0"/>
      </w:pPr>
    </w:p>
    <w:p w14:paraId="30D61C88" w14:textId="77777777" w:rsidR="00BB4BF0" w:rsidRDefault="00BB4BF0" w:rsidP="00BB4BF0">
      <w:pPr>
        <w:pStyle w:val="ListParagraph"/>
        <w:ind w:firstLine="0"/>
      </w:pPr>
      <w:r>
        <w:t>Esempio (M=10, N=20):</w:t>
      </w:r>
    </w:p>
    <w:p w14:paraId="21114CDF" w14:textId="77777777" w:rsidR="00BB4BF0" w:rsidRDefault="00BB4BF0" w:rsidP="00BB4BF0">
      <w:pPr>
        <w:pStyle w:val="ListParagraph"/>
        <w:numPr>
          <w:ilvl w:val="0"/>
          <w:numId w:val="22"/>
        </w:numPr>
      </w:pPr>
      <w:r>
        <w:t>NUM1= 3</w:t>
      </w:r>
    </w:p>
    <w:p w14:paraId="2FBEDB15" w14:textId="77777777" w:rsidR="00BB4BF0" w:rsidRDefault="00BB4BF0" w:rsidP="00BB4BF0">
      <w:pPr>
        <w:pStyle w:val="ListParagraph"/>
        <w:numPr>
          <w:ilvl w:val="0"/>
          <w:numId w:val="22"/>
        </w:numPr>
      </w:pPr>
      <w:r>
        <w:t>NUM2= 7</w:t>
      </w:r>
    </w:p>
    <w:p w14:paraId="47E786D3" w14:textId="77777777" w:rsidR="00BB4BF0" w:rsidRDefault="00BB4BF0" w:rsidP="00BB4BF0">
      <w:pPr>
        <w:pStyle w:val="ListParagraph"/>
        <w:numPr>
          <w:ilvl w:val="0"/>
          <w:numId w:val="22"/>
        </w:numPr>
      </w:pPr>
      <w:r>
        <w:t xml:space="preserve">VETT_RANDOM = [32, 154, 23, 522, 11, </w:t>
      </w:r>
      <w:r w:rsidRPr="000E4E36">
        <w:rPr>
          <w:b/>
          <w:bCs/>
        </w:rPr>
        <w:t>44</w:t>
      </w:r>
      <w:r>
        <w:t xml:space="preserve">, 53, 933, 242, </w:t>
      </w:r>
      <w:r w:rsidRPr="001445B3">
        <w:rPr>
          <w:b/>
          <w:bCs/>
        </w:rPr>
        <w:t>788</w:t>
      </w:r>
      <w:r>
        <w:t xml:space="preserve">]  </w:t>
      </w:r>
    </w:p>
    <w:p w14:paraId="182C3076" w14:textId="77777777" w:rsidR="00BB4BF0" w:rsidRDefault="00BB4BF0" w:rsidP="00BB4BF0">
      <w:pPr>
        <w:pStyle w:val="ListParagraph"/>
        <w:numPr>
          <w:ilvl w:val="0"/>
          <w:numId w:val="22"/>
        </w:numPr>
      </w:pPr>
      <w:r>
        <w:t xml:space="preserve">VETT_FIB = [3, 7, 10, 17, 27, </w:t>
      </w:r>
      <w:r w:rsidRPr="00A7487A">
        <w:rPr>
          <w:b/>
          <w:bCs/>
        </w:rPr>
        <w:t>44</w:t>
      </w:r>
      <w:r>
        <w:t xml:space="preserve">, 71, 115, 186, 301, 487, </w:t>
      </w:r>
      <w:r w:rsidRPr="001445B3">
        <w:rPr>
          <w:b/>
          <w:bCs/>
        </w:rPr>
        <w:t>788</w:t>
      </w:r>
      <w:r>
        <w:t>, 1275, 2063, 3338, 5401, 8739, 14140, 22879, 37019, 59898]</w:t>
      </w:r>
    </w:p>
    <w:p w14:paraId="724BD03E" w14:textId="77777777" w:rsidR="00BB4BF0" w:rsidRDefault="00BB4BF0" w:rsidP="00BB4BF0">
      <w:pPr>
        <w:pStyle w:val="ListParagraph"/>
        <w:numPr>
          <w:ilvl w:val="0"/>
          <w:numId w:val="22"/>
        </w:numPr>
      </w:pPr>
      <w:r>
        <w:t>Il numero di elementi di VETT_RANDOM contenuti nella successione di Fibonacci è pari a 2.</w:t>
      </w:r>
    </w:p>
    <w:p w14:paraId="2D4F7D57" w14:textId="7290816B" w:rsidR="001003A1" w:rsidRDefault="001003A1" w:rsidP="00BB4BF0">
      <w:pPr>
        <w:pStyle w:val="ListParagraph"/>
        <w:numPr>
          <w:ilvl w:val="0"/>
          <w:numId w:val="22"/>
        </w:numPr>
      </w:pPr>
      <w:r>
        <w:t>La funzione restituisce 2, e salva in VETT_FIB la successione di Fibonacci calcolata.</w:t>
      </w:r>
    </w:p>
    <w:p w14:paraId="6180CF43" w14:textId="77777777" w:rsidR="00BB4BF0" w:rsidRDefault="00BB4BF0" w:rsidP="00BB4BF0">
      <w:pPr>
        <w:pStyle w:val="ListParagraph"/>
        <w:ind w:left="1440" w:firstLine="0"/>
      </w:pPr>
    </w:p>
    <w:p w14:paraId="59F13F94" w14:textId="36673DF7" w:rsidR="001003A1" w:rsidRDefault="00BB4BF0" w:rsidP="001003A1">
      <w:pPr>
        <w:pStyle w:val="ListParagraph"/>
        <w:numPr>
          <w:ilvl w:val="0"/>
          <w:numId w:val="26"/>
        </w:numPr>
      </w:pPr>
      <w:r>
        <w:t xml:space="preserve">Al ritorno dalla funzione ASSEMBLER, il sistema mostra </w:t>
      </w:r>
      <w:r w:rsidR="001003A1">
        <w:t xml:space="preserve">il numero di elementi di VETT_RANDOM contenuti nella successione di Fibonacci, </w:t>
      </w:r>
      <w:r>
        <w:t xml:space="preserve">lampeggiando alla frequenza di 4 Hz. </w:t>
      </w:r>
    </w:p>
    <w:p w14:paraId="6C6FAB51" w14:textId="77777777" w:rsidR="001003A1" w:rsidRDefault="001003A1" w:rsidP="001003A1">
      <w:pPr>
        <w:pStyle w:val="ListParagraph"/>
        <w:ind w:left="644" w:firstLine="0"/>
      </w:pPr>
    </w:p>
    <w:p w14:paraId="52FA0F08" w14:textId="02BB65C9" w:rsidR="00BB4BF0" w:rsidRDefault="00BB4BF0" w:rsidP="001003A1">
      <w:pPr>
        <w:pStyle w:val="ListParagraph"/>
        <w:numPr>
          <w:ilvl w:val="0"/>
          <w:numId w:val="26"/>
        </w:numPr>
      </w:pPr>
      <w:r>
        <w:t>Alla pressione di KEY1, il vettore si svuota e il processo riparte,</w:t>
      </w:r>
      <w:r w:rsidR="000C07DF">
        <w:t xml:space="preserve"> dal punto 1</w:t>
      </w:r>
      <w:r>
        <w:t xml:space="preserve"> acquisendo NUM1, NUM2, e VETT_RANDOM dal TIMER 3.</w:t>
      </w:r>
    </w:p>
    <w:sectPr w:rsidR="00BB4BF0" w:rsidSect="00746E8A">
      <w:type w:val="continuous"/>
      <w:pgSz w:w="11906" w:h="16838" w:code="9"/>
      <w:pgMar w:top="709" w:right="566" w:bottom="851" w:left="85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FFD224" w14:textId="77777777" w:rsidR="00151624" w:rsidRDefault="00151624">
      <w:r>
        <w:separator/>
      </w:r>
    </w:p>
  </w:endnote>
  <w:endnote w:type="continuationSeparator" w:id="0">
    <w:p w14:paraId="6049FAD0" w14:textId="77777777" w:rsidR="00151624" w:rsidRDefault="00151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7804BF" w14:textId="77777777" w:rsidR="00151624" w:rsidRDefault="00151624">
      <w:r>
        <w:separator/>
      </w:r>
    </w:p>
  </w:footnote>
  <w:footnote w:type="continuationSeparator" w:id="0">
    <w:p w14:paraId="47E1978C" w14:textId="77777777" w:rsidR="00151624" w:rsidRDefault="001516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pStyle w:val="Heading2"/>
      <w:lvlText w:val="%1.%2.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pStyle w:val="Heading3"/>
      <w:lvlText w:val="%1.%2.%3."/>
      <w:legacy w:legacy="1" w:legacySpace="144" w:legacyIndent="0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decimal"/>
      <w:pStyle w:val="Heading5"/>
      <w:lvlText w:val=".%5"/>
      <w:legacy w:legacy="1" w:legacySpace="144" w:legacyIndent="0"/>
      <w:lvlJc w:val="left"/>
    </w:lvl>
    <w:lvl w:ilvl="5">
      <w:start w:val="1"/>
      <w:numFmt w:val="decimal"/>
      <w:pStyle w:val="Heading6"/>
      <w:lvlText w:val=".%5.%6"/>
      <w:legacy w:legacy="1" w:legacySpace="144" w:legacyIndent="0"/>
      <w:lvlJc w:val="left"/>
    </w:lvl>
    <w:lvl w:ilvl="6">
      <w:start w:val="1"/>
      <w:numFmt w:val="decimal"/>
      <w:pStyle w:val="Heading7"/>
      <w:lvlText w:val=".%5.%6.%7"/>
      <w:legacy w:legacy="1" w:legacySpace="144" w:legacyIndent="0"/>
      <w:lvlJc w:val="left"/>
    </w:lvl>
    <w:lvl w:ilvl="7">
      <w:start w:val="1"/>
      <w:numFmt w:val="decimal"/>
      <w:pStyle w:val="Heading8"/>
      <w:lvlText w:val=".%5.%6.%7.%8"/>
      <w:legacy w:legacy="1" w:legacySpace="144" w:legacyIndent="0"/>
      <w:lvlJc w:val="left"/>
    </w:lvl>
    <w:lvl w:ilvl="8">
      <w:start w:val="1"/>
      <w:numFmt w:val="decimal"/>
      <w:pStyle w:val="Heading9"/>
      <w:lvlText w:val="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25360BC"/>
    <w:multiLevelType w:val="hybridMultilevel"/>
    <w:tmpl w:val="D1204D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831A59"/>
    <w:multiLevelType w:val="hybridMultilevel"/>
    <w:tmpl w:val="FFA88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A5D1F"/>
    <w:multiLevelType w:val="hybridMultilevel"/>
    <w:tmpl w:val="5BD67B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5B06500"/>
    <w:multiLevelType w:val="singleLevel"/>
    <w:tmpl w:val="3CD2C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CE13944"/>
    <w:multiLevelType w:val="singleLevel"/>
    <w:tmpl w:val="43D84AF4"/>
    <w:lvl w:ilvl="0">
      <w:start w:val="1"/>
      <w:numFmt w:val="bullet"/>
      <w:pStyle w:val="Itemiz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EBD25D9"/>
    <w:multiLevelType w:val="hybridMultilevel"/>
    <w:tmpl w:val="12907440"/>
    <w:lvl w:ilvl="0" w:tplc="E3DAC4A2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4A64EED"/>
    <w:multiLevelType w:val="hybridMultilevel"/>
    <w:tmpl w:val="1CEC0E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6A5500"/>
    <w:multiLevelType w:val="hybridMultilevel"/>
    <w:tmpl w:val="4B94E20C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A4F01DE"/>
    <w:multiLevelType w:val="hybridMultilevel"/>
    <w:tmpl w:val="A29E31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D5E72"/>
    <w:multiLevelType w:val="hybridMultilevel"/>
    <w:tmpl w:val="73B8BC00"/>
    <w:lvl w:ilvl="0" w:tplc="F6FA5828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D392D21"/>
    <w:multiLevelType w:val="hybridMultilevel"/>
    <w:tmpl w:val="1A069D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654D6"/>
    <w:multiLevelType w:val="hybridMultilevel"/>
    <w:tmpl w:val="D450A90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5730B"/>
    <w:multiLevelType w:val="hybridMultilevel"/>
    <w:tmpl w:val="103AD4C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574767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CF65CA"/>
    <w:multiLevelType w:val="hybridMultilevel"/>
    <w:tmpl w:val="82C07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2B00E5"/>
    <w:multiLevelType w:val="hybridMultilevel"/>
    <w:tmpl w:val="43C8C288"/>
    <w:lvl w:ilvl="0" w:tplc="08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9D84F6D"/>
    <w:multiLevelType w:val="hybridMultilevel"/>
    <w:tmpl w:val="43A8112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271FC9"/>
    <w:multiLevelType w:val="hybridMultilevel"/>
    <w:tmpl w:val="1C9262C8"/>
    <w:lvl w:ilvl="0" w:tplc="96A849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8C275C4"/>
    <w:multiLevelType w:val="hybridMultilevel"/>
    <w:tmpl w:val="5630014C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5E693B9C"/>
    <w:multiLevelType w:val="hybridMultilevel"/>
    <w:tmpl w:val="3350D77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F">
      <w:start w:val="1"/>
      <w:numFmt w:val="decimal"/>
      <w:lvlText w:val="%3."/>
      <w:lvlJc w:val="left"/>
      <w:pPr>
        <w:ind w:left="2160" w:hanging="180"/>
      </w:pPr>
    </w:lvl>
    <w:lvl w:ilvl="3" w:tplc="6EB21DAE">
      <w:numFmt w:val="bullet"/>
      <w:lvlText w:val="-"/>
      <w:lvlJc w:val="left"/>
      <w:pPr>
        <w:ind w:left="2880" w:hanging="360"/>
      </w:pPr>
      <w:rPr>
        <w:rFonts w:ascii="Lucida Sans Unicode" w:eastAsia="Times New Roman" w:hAnsi="Lucida Sans Unicode" w:cs="Lucida Sans Unicode" w:hint="default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1E4690"/>
    <w:multiLevelType w:val="singleLevel"/>
    <w:tmpl w:val="43D84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4C64E77"/>
    <w:multiLevelType w:val="hybridMultilevel"/>
    <w:tmpl w:val="5B4011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64E48"/>
    <w:multiLevelType w:val="hybridMultilevel"/>
    <w:tmpl w:val="BD947DA4"/>
    <w:lvl w:ilvl="0" w:tplc="04100011">
      <w:start w:val="1"/>
      <w:numFmt w:val="decimal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3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4">
    <w:abstractNumId w:val="21"/>
  </w:num>
  <w:num w:numId="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Helvetica" w:hAnsi="Helvetica" w:hint="default"/>
        </w:rPr>
      </w:lvl>
    </w:lvlOverride>
  </w:num>
  <w:num w:numId="6">
    <w:abstractNumId w:val="5"/>
  </w:num>
  <w:num w:numId="7">
    <w:abstractNumId w:val="6"/>
  </w:num>
  <w:num w:numId="8">
    <w:abstractNumId w:val="3"/>
  </w:num>
  <w:num w:numId="9">
    <w:abstractNumId w:val="16"/>
  </w:num>
  <w:num w:numId="10">
    <w:abstractNumId w:val="11"/>
  </w:num>
  <w:num w:numId="11">
    <w:abstractNumId w:val="9"/>
  </w:num>
  <w:num w:numId="12">
    <w:abstractNumId w:val="10"/>
  </w:num>
  <w:num w:numId="13">
    <w:abstractNumId w:val="19"/>
  </w:num>
  <w:num w:numId="14">
    <w:abstractNumId w:val="17"/>
  </w:num>
  <w:num w:numId="15">
    <w:abstractNumId w:val="2"/>
  </w:num>
  <w:num w:numId="16">
    <w:abstractNumId w:val="14"/>
  </w:num>
  <w:num w:numId="17">
    <w:abstractNumId w:val="23"/>
  </w:num>
  <w:num w:numId="18">
    <w:abstractNumId w:val="20"/>
  </w:num>
  <w:num w:numId="19">
    <w:abstractNumId w:val="13"/>
  </w:num>
  <w:num w:numId="20">
    <w:abstractNumId w:val="12"/>
  </w:num>
  <w:num w:numId="21">
    <w:abstractNumId w:val="22"/>
  </w:num>
  <w:num w:numId="22">
    <w:abstractNumId w:val="4"/>
  </w:num>
  <w:num w:numId="23">
    <w:abstractNumId w:val="8"/>
  </w:num>
  <w:num w:numId="24">
    <w:abstractNumId w:val="15"/>
  </w:num>
  <w:num w:numId="25">
    <w:abstractNumId w:val="18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CF5"/>
    <w:rsid w:val="00020381"/>
    <w:rsid w:val="00057192"/>
    <w:rsid w:val="00062098"/>
    <w:rsid w:val="0006301B"/>
    <w:rsid w:val="0006702F"/>
    <w:rsid w:val="0007233C"/>
    <w:rsid w:val="00076DB5"/>
    <w:rsid w:val="00081765"/>
    <w:rsid w:val="00091701"/>
    <w:rsid w:val="00096C0E"/>
    <w:rsid w:val="000B25BA"/>
    <w:rsid w:val="000C07DF"/>
    <w:rsid w:val="000E02D8"/>
    <w:rsid w:val="000E4E36"/>
    <w:rsid w:val="000E62D0"/>
    <w:rsid w:val="001003A1"/>
    <w:rsid w:val="0010573C"/>
    <w:rsid w:val="001140AC"/>
    <w:rsid w:val="00115327"/>
    <w:rsid w:val="001313C0"/>
    <w:rsid w:val="00136DB2"/>
    <w:rsid w:val="001445B3"/>
    <w:rsid w:val="00151624"/>
    <w:rsid w:val="0016105D"/>
    <w:rsid w:val="001A7F67"/>
    <w:rsid w:val="001B39D8"/>
    <w:rsid w:val="001C4F96"/>
    <w:rsid w:val="001F6A7E"/>
    <w:rsid w:val="002137E7"/>
    <w:rsid w:val="0022138A"/>
    <w:rsid w:val="00223B86"/>
    <w:rsid w:val="002263B2"/>
    <w:rsid w:val="0023343E"/>
    <w:rsid w:val="00245524"/>
    <w:rsid w:val="00266902"/>
    <w:rsid w:val="002678B0"/>
    <w:rsid w:val="00271E43"/>
    <w:rsid w:val="0029598A"/>
    <w:rsid w:val="002B0685"/>
    <w:rsid w:val="002B2C6E"/>
    <w:rsid w:val="002C2777"/>
    <w:rsid w:val="002D4A3A"/>
    <w:rsid w:val="002D4C23"/>
    <w:rsid w:val="002E4819"/>
    <w:rsid w:val="002F5893"/>
    <w:rsid w:val="00315FDD"/>
    <w:rsid w:val="00320E35"/>
    <w:rsid w:val="00323C32"/>
    <w:rsid w:val="00325EF4"/>
    <w:rsid w:val="00337F7F"/>
    <w:rsid w:val="003447B7"/>
    <w:rsid w:val="00353CB7"/>
    <w:rsid w:val="00362EE6"/>
    <w:rsid w:val="00374965"/>
    <w:rsid w:val="00396364"/>
    <w:rsid w:val="003B2C3B"/>
    <w:rsid w:val="003B512B"/>
    <w:rsid w:val="003C5E9F"/>
    <w:rsid w:val="003D77B3"/>
    <w:rsid w:val="003E3FA4"/>
    <w:rsid w:val="003F5DD2"/>
    <w:rsid w:val="00401CF5"/>
    <w:rsid w:val="00403E5D"/>
    <w:rsid w:val="004166BB"/>
    <w:rsid w:val="00432273"/>
    <w:rsid w:val="00435098"/>
    <w:rsid w:val="004425B2"/>
    <w:rsid w:val="00467AC7"/>
    <w:rsid w:val="0047172F"/>
    <w:rsid w:val="00472696"/>
    <w:rsid w:val="00475C4E"/>
    <w:rsid w:val="00496D87"/>
    <w:rsid w:val="004A0108"/>
    <w:rsid w:val="004C6E75"/>
    <w:rsid w:val="004D3483"/>
    <w:rsid w:val="004D6E25"/>
    <w:rsid w:val="004F03ED"/>
    <w:rsid w:val="004F26FE"/>
    <w:rsid w:val="004F3C3A"/>
    <w:rsid w:val="004F7DF4"/>
    <w:rsid w:val="00522679"/>
    <w:rsid w:val="00524058"/>
    <w:rsid w:val="00535B9D"/>
    <w:rsid w:val="005378EA"/>
    <w:rsid w:val="0054712B"/>
    <w:rsid w:val="00552472"/>
    <w:rsid w:val="00587B26"/>
    <w:rsid w:val="00590EA0"/>
    <w:rsid w:val="005A1C5E"/>
    <w:rsid w:val="005A7DBB"/>
    <w:rsid w:val="005B638A"/>
    <w:rsid w:val="005D6220"/>
    <w:rsid w:val="00607C0E"/>
    <w:rsid w:val="0061446C"/>
    <w:rsid w:val="00671E60"/>
    <w:rsid w:val="00680D21"/>
    <w:rsid w:val="006A50FE"/>
    <w:rsid w:val="006B26E4"/>
    <w:rsid w:val="006B445B"/>
    <w:rsid w:val="006B59F3"/>
    <w:rsid w:val="006B64CD"/>
    <w:rsid w:val="006B7F2C"/>
    <w:rsid w:val="006C5122"/>
    <w:rsid w:val="006C743E"/>
    <w:rsid w:val="006D36F4"/>
    <w:rsid w:val="006D4880"/>
    <w:rsid w:val="006D770C"/>
    <w:rsid w:val="006F41BA"/>
    <w:rsid w:val="00702B3E"/>
    <w:rsid w:val="00734066"/>
    <w:rsid w:val="00734A5D"/>
    <w:rsid w:val="007446D0"/>
    <w:rsid w:val="00746E8A"/>
    <w:rsid w:val="00754F7C"/>
    <w:rsid w:val="007617A9"/>
    <w:rsid w:val="00781968"/>
    <w:rsid w:val="007A3DBC"/>
    <w:rsid w:val="007B0C18"/>
    <w:rsid w:val="007C4361"/>
    <w:rsid w:val="007C6730"/>
    <w:rsid w:val="007C7B65"/>
    <w:rsid w:val="007E3691"/>
    <w:rsid w:val="00815672"/>
    <w:rsid w:val="0085621C"/>
    <w:rsid w:val="008635FE"/>
    <w:rsid w:val="00870FA2"/>
    <w:rsid w:val="008773FA"/>
    <w:rsid w:val="008B029F"/>
    <w:rsid w:val="008B2AD0"/>
    <w:rsid w:val="008B3A76"/>
    <w:rsid w:val="008B4F29"/>
    <w:rsid w:val="008C3ECA"/>
    <w:rsid w:val="008C5D68"/>
    <w:rsid w:val="008F48AC"/>
    <w:rsid w:val="009024C5"/>
    <w:rsid w:val="0090617E"/>
    <w:rsid w:val="00916114"/>
    <w:rsid w:val="009263EC"/>
    <w:rsid w:val="0093440C"/>
    <w:rsid w:val="009416F7"/>
    <w:rsid w:val="00943278"/>
    <w:rsid w:val="009503C3"/>
    <w:rsid w:val="00956EE7"/>
    <w:rsid w:val="00957215"/>
    <w:rsid w:val="009577C2"/>
    <w:rsid w:val="0096111D"/>
    <w:rsid w:val="009A20B3"/>
    <w:rsid w:val="009D1443"/>
    <w:rsid w:val="009D3794"/>
    <w:rsid w:val="009D62D6"/>
    <w:rsid w:val="009E143C"/>
    <w:rsid w:val="009E50D7"/>
    <w:rsid w:val="009F073F"/>
    <w:rsid w:val="00A314E5"/>
    <w:rsid w:val="00A32ABD"/>
    <w:rsid w:val="00A57209"/>
    <w:rsid w:val="00A62F2D"/>
    <w:rsid w:val="00A65ECE"/>
    <w:rsid w:val="00A71FFD"/>
    <w:rsid w:val="00A74759"/>
    <w:rsid w:val="00A7487A"/>
    <w:rsid w:val="00A839F8"/>
    <w:rsid w:val="00AF1EC7"/>
    <w:rsid w:val="00AF2EA5"/>
    <w:rsid w:val="00AF34E7"/>
    <w:rsid w:val="00B17C7D"/>
    <w:rsid w:val="00B22532"/>
    <w:rsid w:val="00B2345A"/>
    <w:rsid w:val="00B3209A"/>
    <w:rsid w:val="00B53F7C"/>
    <w:rsid w:val="00B5528B"/>
    <w:rsid w:val="00B57378"/>
    <w:rsid w:val="00B7155F"/>
    <w:rsid w:val="00B91960"/>
    <w:rsid w:val="00BA40FE"/>
    <w:rsid w:val="00BB4BF0"/>
    <w:rsid w:val="00BC148F"/>
    <w:rsid w:val="00BD6AEF"/>
    <w:rsid w:val="00BE7BA8"/>
    <w:rsid w:val="00BF1684"/>
    <w:rsid w:val="00C03D12"/>
    <w:rsid w:val="00C13D45"/>
    <w:rsid w:val="00C16733"/>
    <w:rsid w:val="00C21890"/>
    <w:rsid w:val="00C2428D"/>
    <w:rsid w:val="00C5361C"/>
    <w:rsid w:val="00C85C3C"/>
    <w:rsid w:val="00C910C8"/>
    <w:rsid w:val="00CB6FA2"/>
    <w:rsid w:val="00CC0E45"/>
    <w:rsid w:val="00CC588D"/>
    <w:rsid w:val="00CE3A6E"/>
    <w:rsid w:val="00CF7E32"/>
    <w:rsid w:val="00D47498"/>
    <w:rsid w:val="00D564A2"/>
    <w:rsid w:val="00D65750"/>
    <w:rsid w:val="00D65CF9"/>
    <w:rsid w:val="00D65FA8"/>
    <w:rsid w:val="00D72588"/>
    <w:rsid w:val="00D96B2A"/>
    <w:rsid w:val="00DA0AB1"/>
    <w:rsid w:val="00DB0F69"/>
    <w:rsid w:val="00DB5C44"/>
    <w:rsid w:val="00DC6C08"/>
    <w:rsid w:val="00DD5AF0"/>
    <w:rsid w:val="00E06EEF"/>
    <w:rsid w:val="00E42477"/>
    <w:rsid w:val="00E73536"/>
    <w:rsid w:val="00E843F8"/>
    <w:rsid w:val="00E84EC3"/>
    <w:rsid w:val="00E929AC"/>
    <w:rsid w:val="00E97107"/>
    <w:rsid w:val="00EA153F"/>
    <w:rsid w:val="00EA2E77"/>
    <w:rsid w:val="00EB304B"/>
    <w:rsid w:val="00EC0BF9"/>
    <w:rsid w:val="00EE34AA"/>
    <w:rsid w:val="00F11A15"/>
    <w:rsid w:val="00F13904"/>
    <w:rsid w:val="00F6549F"/>
    <w:rsid w:val="00F8125D"/>
    <w:rsid w:val="00F866B8"/>
    <w:rsid w:val="00FA5DD1"/>
    <w:rsid w:val="00FB3286"/>
    <w:rsid w:val="00FC166B"/>
    <w:rsid w:val="00FD312F"/>
    <w:rsid w:val="00FE7885"/>
    <w:rsid w:val="00FF2A53"/>
    <w:rsid w:val="00FF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F4A70E"/>
  <w15:chartTrackingRefBased/>
  <w15:docId w15:val="{CC7F1BF3-A4AB-4557-A1C1-7F6A52FC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before="120"/>
      <w:ind w:firstLine="284"/>
      <w:jc w:val="both"/>
    </w:pPr>
    <w:rPr>
      <w:sz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/>
      <w:jc w:val="left"/>
      <w:outlineLvl w:val="0"/>
    </w:pPr>
    <w:rPr>
      <w:b/>
      <w:sz w:val="32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8"/>
    </w:rPr>
  </w:style>
  <w:style w:type="paragraph" w:styleId="Heading3">
    <w:name w:val="heading 3"/>
    <w:basedOn w:val="Heading2"/>
    <w:next w:val="Normal"/>
    <w:qFormat/>
    <w:pPr>
      <w:numPr>
        <w:ilvl w:val="2"/>
      </w:numPr>
      <w:spacing w:before="240" w:after="120"/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pPr>
      <w:numPr>
        <w:ilvl w:val="3"/>
      </w:numPr>
      <w:spacing w:before="120"/>
      <w:outlineLvl w:val="3"/>
    </w:pPr>
    <w:rPr>
      <w:b w:val="0"/>
      <w:i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firstLine="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firstLine="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firstLine="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firstLine="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gorithm">
    <w:name w:val="Algorithm"/>
    <w:basedOn w:val="Normal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0" w:line="240" w:lineRule="atLeast"/>
      <w:ind w:left="851" w:right="851" w:firstLine="0"/>
      <w:jc w:val="left"/>
    </w:pPr>
  </w:style>
  <w:style w:type="paragraph" w:customStyle="1" w:styleId="Bibliography1">
    <w:name w:val="Bibliography1"/>
    <w:basedOn w:val="Normal"/>
    <w:pPr>
      <w:ind w:left="1276" w:hanging="1276"/>
    </w:pPr>
  </w:style>
  <w:style w:type="paragraph" w:styleId="Caption">
    <w:name w:val="caption"/>
    <w:basedOn w:val="Figure"/>
    <w:next w:val="Normal"/>
    <w:qFormat/>
    <w:pPr>
      <w:keepNext w:val="0"/>
      <w:pBdr>
        <w:top w:val="none" w:sz="0" w:space="0" w:color="auto"/>
        <w:bottom w:val="single" w:sz="6" w:space="1" w:color="auto"/>
      </w:pBdr>
      <w:spacing w:before="120" w:after="360"/>
    </w:pPr>
  </w:style>
  <w:style w:type="character" w:customStyle="1" w:styleId="Calligraphic">
    <w:name w:val="Calligraphic"/>
    <w:rPr>
      <w:rFonts w:ascii="Monotype Corsiva" w:hAnsi="Monotype Corsiva"/>
    </w:rPr>
  </w:style>
  <w:style w:type="paragraph" w:customStyle="1" w:styleId="Citation">
    <w:name w:val="Citation"/>
    <w:basedOn w:val="Normal"/>
    <w:next w:val="Normal"/>
    <w:pPr>
      <w:spacing w:after="120"/>
      <w:ind w:left="227" w:right="227" w:firstLine="0"/>
    </w:pPr>
  </w:style>
  <w:style w:type="paragraph" w:customStyle="1" w:styleId="Empty">
    <w:name w:val="Empty"/>
    <w:basedOn w:val="Normal"/>
    <w:pPr>
      <w:ind w:firstLine="0"/>
      <w:jc w:val="left"/>
    </w:pPr>
  </w:style>
  <w:style w:type="paragraph" w:customStyle="1" w:styleId="Equation">
    <w:name w:val="Equation"/>
    <w:basedOn w:val="Normal"/>
    <w:next w:val="Normal"/>
    <w:pPr>
      <w:tabs>
        <w:tab w:val="center" w:pos="4820"/>
        <w:tab w:val="right" w:pos="9639"/>
      </w:tabs>
      <w:ind w:firstLine="0"/>
      <w:jc w:val="left"/>
    </w:pPr>
  </w:style>
  <w:style w:type="paragraph" w:customStyle="1" w:styleId="Figure">
    <w:name w:val="Figure"/>
    <w:basedOn w:val="Empty"/>
    <w:next w:val="Caption"/>
    <w:pPr>
      <w:keepNext/>
      <w:pBdr>
        <w:top w:val="single" w:sz="6" w:space="1" w:color="auto"/>
        <w:left w:val="single" w:sz="6" w:space="1" w:color="auto"/>
        <w:right w:val="single" w:sz="6" w:space="1" w:color="auto"/>
      </w:pBdr>
      <w:spacing w:before="360"/>
      <w:jc w:val="center"/>
    </w:pPr>
  </w:style>
  <w:style w:type="paragraph" w:styleId="Footer">
    <w:name w:val="footer"/>
    <w:basedOn w:val="Empty"/>
    <w:pPr>
      <w:tabs>
        <w:tab w:val="right" w:pos="9000"/>
      </w:tabs>
    </w:pPr>
  </w:style>
  <w:style w:type="character" w:styleId="FootnoteReference">
    <w:name w:val="footnote reference"/>
    <w:semiHidden/>
    <w:rPr>
      <w:noProof/>
      <w:vertAlign w:val="superscript"/>
    </w:rPr>
  </w:style>
  <w:style w:type="paragraph" w:styleId="FootnoteText">
    <w:name w:val="footnote text"/>
    <w:basedOn w:val="Normal"/>
    <w:semiHidden/>
    <w:pPr>
      <w:spacing w:after="120"/>
      <w:ind w:firstLine="0"/>
    </w:pPr>
    <w:rPr>
      <w:sz w:val="22"/>
    </w:rPr>
  </w:style>
  <w:style w:type="paragraph" w:styleId="Header">
    <w:name w:val="header"/>
    <w:basedOn w:val="Footer"/>
  </w:style>
  <w:style w:type="paragraph" w:customStyle="1" w:styleId="NoIndent">
    <w:name w:val="NoIndent"/>
    <w:basedOn w:val="Normal"/>
    <w:pPr>
      <w:ind w:firstLine="0"/>
    </w:pPr>
  </w:style>
  <w:style w:type="paragraph" w:customStyle="1" w:styleId="TeleType">
    <w:name w:val="TeleType"/>
    <w:basedOn w:val="Normal"/>
    <w:pPr>
      <w:shd w:val="pct10" w:color="auto" w:fill="auto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before="0"/>
      <w:ind w:firstLine="0"/>
      <w:jc w:val="left"/>
    </w:pPr>
    <w:rPr>
      <w:rFonts w:ascii="Courier New" w:hAnsi="Courier New"/>
      <w:sz w:val="18"/>
    </w:rPr>
  </w:style>
  <w:style w:type="paragraph" w:customStyle="1" w:styleId="TTSample">
    <w:name w:val="TTSample"/>
    <w:basedOn w:val="TeleType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uppressAutoHyphens/>
      <w:ind w:left="1701" w:right="1701"/>
    </w:pPr>
    <w:rPr>
      <w:sz w:val="24"/>
    </w:rPr>
  </w:style>
  <w:style w:type="paragraph" w:styleId="TOC1">
    <w:name w:val="toc 1"/>
    <w:basedOn w:val="Normal"/>
    <w:next w:val="Normal"/>
    <w:semiHidden/>
    <w:pPr>
      <w:tabs>
        <w:tab w:val="right" w:leader="dot" w:pos="7938"/>
      </w:tabs>
      <w:spacing w:before="0"/>
      <w:ind w:left="1077" w:right="28" w:firstLine="0"/>
    </w:pPr>
  </w:style>
  <w:style w:type="paragraph" w:styleId="TOC2">
    <w:name w:val="toc 2"/>
    <w:basedOn w:val="TOC1"/>
    <w:next w:val="Normal"/>
    <w:semiHidden/>
    <w:pPr>
      <w:tabs>
        <w:tab w:val="left" w:pos="1980"/>
      </w:tabs>
      <w:ind w:left="1440"/>
    </w:pPr>
  </w:style>
  <w:style w:type="paragraph" w:styleId="TOC3">
    <w:name w:val="toc 3"/>
    <w:basedOn w:val="TOC2"/>
    <w:semiHidden/>
    <w:pPr>
      <w:tabs>
        <w:tab w:val="clear" w:pos="1980"/>
        <w:tab w:val="left" w:pos="2520"/>
      </w:tabs>
      <w:ind w:left="1800"/>
    </w:pPr>
  </w:style>
  <w:style w:type="paragraph" w:styleId="Index9">
    <w:name w:val="index 9"/>
    <w:basedOn w:val="Normal"/>
    <w:next w:val="Normal"/>
    <w:semiHidden/>
    <w:pPr>
      <w:tabs>
        <w:tab w:val="right" w:leader="dot" w:pos="8306"/>
      </w:tabs>
      <w:ind w:left="2160" w:hanging="240"/>
    </w:pPr>
  </w:style>
  <w:style w:type="paragraph" w:customStyle="1" w:styleId="Itemize1">
    <w:name w:val="Itemize1"/>
    <w:basedOn w:val="Normal"/>
    <w:pPr>
      <w:numPr>
        <w:numId w:val="7"/>
      </w:numPr>
    </w:pPr>
  </w:style>
  <w:style w:type="paragraph" w:customStyle="1" w:styleId="Itemize2">
    <w:name w:val="Itemize2"/>
    <w:basedOn w:val="Itemize1"/>
    <w:pPr>
      <w:ind w:left="993"/>
    </w:pPr>
  </w:style>
  <w:style w:type="character" w:styleId="PageNumber">
    <w:name w:val="page number"/>
    <w:basedOn w:val="DefaultParagraphFont"/>
  </w:style>
  <w:style w:type="paragraph" w:customStyle="1" w:styleId="AbstractText">
    <w:name w:val="AbstractText"/>
    <w:basedOn w:val="Normal"/>
    <w:rPr>
      <w:i/>
    </w:rPr>
  </w:style>
  <w:style w:type="paragraph" w:customStyle="1" w:styleId="AbstractTitle">
    <w:name w:val="AbstractTitle"/>
    <w:basedOn w:val="Title"/>
    <w:next w:val="AbstractText"/>
    <w:rPr>
      <w:sz w:val="28"/>
    </w:rPr>
  </w:style>
  <w:style w:type="paragraph" w:styleId="Title">
    <w:name w:val="Title"/>
    <w:basedOn w:val="Empty"/>
    <w:next w:val="Normal"/>
    <w:qFormat/>
    <w:pPr>
      <w:suppressAutoHyphens/>
      <w:spacing w:after="480"/>
      <w:ind w:left="1134" w:right="1134"/>
      <w:jc w:val="center"/>
    </w:pPr>
    <w:rPr>
      <w:b/>
      <w:sz w:val="36"/>
    </w:rPr>
  </w:style>
  <w:style w:type="paragraph" w:customStyle="1" w:styleId="Address">
    <w:name w:val="Address"/>
    <w:basedOn w:val="Normal"/>
    <w:next w:val="AbstractTitle"/>
    <w:pPr>
      <w:spacing w:line="240" w:lineRule="atLeast"/>
      <w:ind w:firstLine="0"/>
      <w:jc w:val="center"/>
    </w:pPr>
  </w:style>
  <w:style w:type="paragraph" w:customStyle="1" w:styleId="Affiliation">
    <w:name w:val="Affiliation"/>
    <w:basedOn w:val="Normal"/>
    <w:pPr>
      <w:spacing w:before="0"/>
      <w:ind w:firstLine="0"/>
      <w:jc w:val="center"/>
    </w:pPr>
  </w:style>
  <w:style w:type="paragraph" w:customStyle="1" w:styleId="Author">
    <w:name w:val="Author"/>
    <w:basedOn w:val="Normal"/>
    <w:next w:val="Address"/>
    <w:pPr>
      <w:spacing w:before="0" w:after="120" w:line="360" w:lineRule="atLeast"/>
      <w:ind w:firstLine="0"/>
      <w:jc w:val="center"/>
    </w:pPr>
    <w:rPr>
      <w:b/>
    </w:rPr>
  </w:style>
  <w:style w:type="paragraph" w:customStyle="1" w:styleId="Centered">
    <w:name w:val="Centered"/>
    <w:basedOn w:val="Empty"/>
    <w:pPr>
      <w:jc w:val="center"/>
    </w:pPr>
  </w:style>
  <w:style w:type="paragraph" w:customStyle="1" w:styleId="Enumerate1">
    <w:name w:val="Enumerate1"/>
    <w:basedOn w:val="Itemize1"/>
  </w:style>
  <w:style w:type="paragraph" w:styleId="Index1">
    <w:name w:val="index 1"/>
    <w:basedOn w:val="Normal"/>
    <w:next w:val="Normal"/>
    <w:semiHidden/>
  </w:style>
  <w:style w:type="paragraph" w:customStyle="1" w:styleId="Itemize1cont">
    <w:name w:val="Itemize1cont"/>
    <w:basedOn w:val="Itemize1"/>
    <w:pPr>
      <w:ind w:firstLine="0"/>
    </w:pPr>
  </w:style>
  <w:style w:type="paragraph" w:styleId="TOC4">
    <w:name w:val="toc 4"/>
    <w:basedOn w:val="TOC3"/>
    <w:semiHidden/>
    <w:pPr>
      <w:ind w:left="3420" w:hanging="900"/>
    </w:pPr>
  </w:style>
  <w:style w:type="character" w:customStyle="1" w:styleId="TTchar">
    <w:name w:val="TTchar"/>
    <w:rPr>
      <w:rFonts w:ascii="Courier New" w:hAnsi="Courier New"/>
    </w:rPr>
  </w:style>
  <w:style w:type="paragraph" w:customStyle="1" w:styleId="Itemize2cont">
    <w:name w:val="Itemize2cont"/>
    <w:basedOn w:val="Itemize2"/>
    <w:pPr>
      <w:ind w:left="992" w:firstLine="0"/>
    </w:pPr>
  </w:style>
  <w:style w:type="paragraph" w:customStyle="1" w:styleId="Enumerate2">
    <w:name w:val="Enumerate2"/>
    <w:basedOn w:val="Itemize2"/>
  </w:style>
  <w:style w:type="paragraph" w:customStyle="1" w:styleId="Enumerate3">
    <w:name w:val="Enumerate3"/>
    <w:basedOn w:val="Itemize3"/>
  </w:style>
  <w:style w:type="paragraph" w:customStyle="1" w:styleId="Itemize3">
    <w:name w:val="Itemize3"/>
    <w:basedOn w:val="Itemize2"/>
    <w:pPr>
      <w:ind w:left="1276"/>
    </w:pPr>
  </w:style>
  <w:style w:type="paragraph" w:customStyle="1" w:styleId="KeyTitle">
    <w:name w:val="KeyTitle"/>
    <w:basedOn w:val="Normal"/>
    <w:next w:val="Normal"/>
    <w:pPr>
      <w:keepNext/>
      <w:spacing w:before="0" w:after="240" w:line="240" w:lineRule="atLeast"/>
      <w:ind w:firstLine="0"/>
      <w:jc w:val="center"/>
    </w:pPr>
    <w:rPr>
      <w:b/>
      <w:sz w:val="32"/>
    </w:rPr>
  </w:style>
  <w:style w:type="paragraph" w:customStyle="1" w:styleId="KeyBody">
    <w:name w:val="KeyBody"/>
    <w:basedOn w:val="Normal"/>
    <w:next w:val="Normal"/>
    <w:pPr>
      <w:keepNext/>
      <w:suppressAutoHyphens/>
      <w:spacing w:before="0" w:after="480" w:line="240" w:lineRule="atLeast"/>
      <w:ind w:left="1134" w:right="1134" w:firstLine="0"/>
      <w:jc w:val="center"/>
    </w:pPr>
    <w:rPr>
      <w:sz w:val="32"/>
    </w:rPr>
  </w:style>
  <w:style w:type="paragraph" w:customStyle="1" w:styleId="CaptionTable">
    <w:name w:val="CaptionTable"/>
    <w:basedOn w:val="Caption"/>
    <w:pPr>
      <w:pBdr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Itemize3cont">
    <w:name w:val="Itemize3cont"/>
    <w:basedOn w:val="Itemize3"/>
    <w:pPr>
      <w:ind w:firstLine="0"/>
    </w:pPr>
  </w:style>
  <w:style w:type="paragraph" w:customStyle="1" w:styleId="Revision1">
    <w:name w:val="Revision1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pacing w:after="120"/>
      <w:ind w:firstLine="0"/>
      <w:jc w:val="center"/>
    </w:pPr>
    <w:rPr>
      <w:rFonts w:ascii="Arial" w:hAnsi="Arial"/>
    </w:rPr>
  </w:style>
  <w:style w:type="paragraph" w:customStyle="1" w:styleId="DFV-Body">
    <w:name w:val="DFV-Body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after="120"/>
      <w:ind w:left="1440" w:right="1440"/>
    </w:pPr>
    <w:rPr>
      <w:i/>
    </w:rPr>
  </w:style>
  <w:style w:type="paragraph" w:customStyle="1" w:styleId="DVF-Rat">
    <w:name w:val="DVF-Rat"/>
    <w:basedOn w:val="Empty"/>
    <w:next w:val="Normal"/>
    <w:pPr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0" w:after="120"/>
      <w:ind w:left="1440" w:right="1440"/>
      <w:jc w:val="both"/>
    </w:pPr>
  </w:style>
  <w:style w:type="paragraph" w:customStyle="1" w:styleId="DFV-Head">
    <w:name w:val="DFV-Head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240"/>
      <w:ind w:left="1440" w:right="1440"/>
      <w:jc w:val="center"/>
    </w:pPr>
    <w:rPr>
      <w:b/>
    </w:rPr>
  </w:style>
  <w:style w:type="paragraph" w:styleId="BodyTextIndent">
    <w:name w:val="Body Text Indent"/>
    <w:basedOn w:val="Normal"/>
    <w:rPr>
      <w:rFonts w:ascii="Courier New" w:hAnsi="Courier New"/>
    </w:rPr>
  </w:style>
  <w:style w:type="paragraph" w:styleId="DocumentMap">
    <w:name w:val="Document Map"/>
    <w:basedOn w:val="Normal"/>
    <w:semiHidden/>
    <w:rsid w:val="009F073F"/>
    <w:pPr>
      <w:shd w:val="clear" w:color="auto" w:fill="000080"/>
    </w:pPr>
    <w:rPr>
      <w:rFonts w:ascii="Tahoma" w:hAnsi="Tahoma" w:cs="Tahoma"/>
      <w:sz w:val="20"/>
    </w:rPr>
  </w:style>
  <w:style w:type="paragraph" w:styleId="BalloonText">
    <w:name w:val="Balloon Text"/>
    <w:basedOn w:val="Normal"/>
    <w:link w:val="BalloonTextChar"/>
    <w:rsid w:val="001140AC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140A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B6FA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424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FULVIO\TEMPLATE\STIL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STILI.DOT</Template>
  <TotalTime>91</TotalTime>
  <Pages>2</Pages>
  <Words>647</Words>
  <Characters>3688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Calcolatori Elettronici 2 (Nettuno)</vt:lpstr>
      <vt:lpstr>Calcolatori Elettronici 2 (Nettuno)</vt:lpstr>
    </vt:vector>
  </TitlesOfParts>
  <Company>Politecnico di Torino</Company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Calcolatori Elettronici 2 (Nettuno)</dc:title>
  <dc:subject/>
  <dc:creator>Silvia Chiusano</dc:creator>
  <cp:keywords/>
  <cp:lastModifiedBy>Francesco Servente</cp:lastModifiedBy>
  <cp:revision>5</cp:revision>
  <cp:lastPrinted>2020-02-03T08:26:00Z</cp:lastPrinted>
  <dcterms:created xsi:type="dcterms:W3CDTF">2025-02-12T19:25:00Z</dcterms:created>
  <dcterms:modified xsi:type="dcterms:W3CDTF">2025-02-13T09:52:00Z</dcterms:modified>
</cp:coreProperties>
</file>