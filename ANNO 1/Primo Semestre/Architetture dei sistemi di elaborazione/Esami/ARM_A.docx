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4F50C" w14:textId="3ECB806E" w:rsidR="00F13904" w:rsidRPr="008773FA" w:rsidRDefault="0013407B" w:rsidP="00746E8A">
      <w:pPr>
        <w:pStyle w:val="KeyTitle"/>
        <w:jc w:val="left"/>
        <w:outlineLvl w:val="0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B5513" wp14:editId="2E3F0128">
                <wp:simplePos x="0" y="0"/>
                <wp:positionH relativeFrom="margin">
                  <wp:posOffset>2927350</wp:posOffset>
                </wp:positionH>
                <wp:positionV relativeFrom="margin">
                  <wp:posOffset>-58420</wp:posOffset>
                </wp:positionV>
                <wp:extent cx="3656965" cy="1996440"/>
                <wp:effectExtent l="0" t="0" r="19685" b="228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996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32291" w14:textId="77777777" w:rsidR="0013407B" w:rsidRPr="00E06EEF" w:rsidRDefault="0013407B" w:rsidP="0013407B">
                            <w:pPr>
                              <w:jc w:val="right"/>
                            </w:pPr>
                            <w:r w:rsidRPr="00E06EEF">
                              <w:t>Nome e Cognome__________________________</w:t>
                            </w:r>
                          </w:p>
                          <w:p w14:paraId="0AA1E4A1" w14:textId="77777777" w:rsidR="0013407B" w:rsidRDefault="0013407B" w:rsidP="0013407B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>_______________</w:t>
                            </w:r>
                            <w:r w:rsidRPr="00E06EEF">
                              <w:t>__________</w:t>
                            </w:r>
                            <w:r>
                              <w:t>_</w:t>
                            </w:r>
                          </w:p>
                          <w:p w14:paraId="7FCCA0B1" w14:textId="025A455A" w:rsidR="0013407B" w:rsidRPr="00066C78" w:rsidRDefault="0013407B" w:rsidP="0013407B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</w:t>
                            </w:r>
                            <w:proofErr w:type="gramStart"/>
                            <w:r w:rsidRPr="00066C78">
                              <w:t xml:space="preserve">errori:   </w:t>
                            </w:r>
                            <w:proofErr w:type="gramEnd"/>
                            <w:r w:rsidRPr="00066C78">
                              <w:t xml:space="preserve">           sì [ </w:t>
                            </w:r>
                            <w:r w:rsidR="0056762C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683DACF2" w14:textId="5C233FF9" w:rsidR="0013407B" w:rsidRPr="00066C78" w:rsidRDefault="0013407B" w:rsidP="0013407B">
                            <w:pPr>
                              <w:jc w:val="center"/>
                            </w:pPr>
                            <w:r>
                              <w:t>Ho provato i</w:t>
                            </w:r>
                            <w:r w:rsidRPr="00066C78">
                              <w:t xml:space="preserve">l progetto in </w:t>
                            </w:r>
                            <w:proofErr w:type="gramStart"/>
                            <w:r w:rsidRPr="00066C78">
                              <w:t xml:space="preserve">emulazione:   </w:t>
                            </w:r>
                            <w:proofErr w:type="gramEnd"/>
                            <w:r w:rsidRPr="00066C78">
                              <w:t>sì [ ] no [</w:t>
                            </w:r>
                            <w:r w:rsidR="0056762C">
                              <w:t>x</w:t>
                            </w:r>
                            <w:r w:rsidRPr="00066C78">
                              <w:t xml:space="preserve"> ]</w:t>
                            </w:r>
                          </w:p>
                          <w:p w14:paraId="2120A97D" w14:textId="4F5A08BA" w:rsidR="0013407B" w:rsidRPr="00066C78" w:rsidRDefault="0013407B" w:rsidP="0013407B">
                            <w:pPr>
                              <w:jc w:val="center"/>
                            </w:pPr>
                            <w:r>
                              <w:t xml:space="preserve">Ho provato il </w:t>
                            </w:r>
                            <w:r w:rsidRPr="00066C78">
                              <w:t xml:space="preserve">progetto su </w:t>
                            </w:r>
                            <w:proofErr w:type="gramStart"/>
                            <w:r w:rsidRPr="00066C78">
                              <w:t xml:space="preserve">board:   </w:t>
                            </w:r>
                            <w:proofErr w:type="gramEnd"/>
                            <w:r w:rsidRPr="00066C78">
                              <w:t xml:space="preserve">         sì [</w:t>
                            </w:r>
                            <w:r w:rsidR="0056762C">
                              <w:t>x</w:t>
                            </w:r>
                            <w:r w:rsidRPr="00066C78">
                              <w:t xml:space="preserve"> ] no [ ]</w:t>
                            </w:r>
                          </w:p>
                          <w:p w14:paraId="7D12F7A0" w14:textId="4C0DAD2C" w:rsidR="0013407B" w:rsidRPr="00066C78" w:rsidRDefault="0013407B" w:rsidP="0013407B">
                            <w:pPr>
                              <w:jc w:val="center"/>
                            </w:pPr>
                            <w:r w:rsidRPr="00066C78">
                              <w:t xml:space="preserve">L’ambiente di debug è stato utilizzato : sì [ ] no [ </w:t>
                            </w:r>
                            <w:r w:rsidR="0056762C">
                              <w:t>x</w:t>
                            </w:r>
                            <w:bookmarkStart w:id="0" w:name="_GoBack"/>
                            <w:bookmarkEnd w:id="0"/>
                            <w:r w:rsidRPr="00066C78">
                              <w:t>]</w:t>
                            </w:r>
                          </w:p>
                          <w:p w14:paraId="5BB29F72" w14:textId="77777777" w:rsidR="0013407B" w:rsidRPr="006C5122" w:rsidRDefault="0013407B" w:rsidP="0013407B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s-CO"/>
                              </w:rPr>
                              <w:t>[ ]</w:t>
                            </w:r>
                            <w:proofErr w:type="gram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B5513" id="Rectangle 1" o:spid="_x0000_s1026" style="position:absolute;margin-left:230.5pt;margin-top:-4.6pt;width:287.95pt;height:15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" fillcolor="white [3201]" strokecolor="black [3200]" strokeweight="1pt">
                <v:textbox>
                  <w:txbxContent>
                    <w:p w14:paraId="3F932291" w14:textId="77777777" w:rsidR="0013407B" w:rsidRPr="00E06EEF" w:rsidRDefault="0013407B" w:rsidP="0013407B">
                      <w:pPr>
                        <w:jc w:val="right"/>
                      </w:pPr>
                      <w:r w:rsidRPr="00E06EEF">
                        <w:t>Nome e Cognome__________________________</w:t>
                      </w:r>
                    </w:p>
                    <w:p w14:paraId="0AA1E4A1" w14:textId="77777777" w:rsidR="0013407B" w:rsidRDefault="0013407B" w:rsidP="0013407B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>_______________</w:t>
                      </w:r>
                      <w:r w:rsidRPr="00E06EEF">
                        <w:t>__________</w:t>
                      </w:r>
                      <w:r>
                        <w:t>_</w:t>
                      </w:r>
                    </w:p>
                    <w:p w14:paraId="7FCCA0B1" w14:textId="025A455A" w:rsidR="0013407B" w:rsidRPr="00066C78" w:rsidRDefault="0013407B" w:rsidP="0013407B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</w:t>
                      </w:r>
                      <w:proofErr w:type="gramStart"/>
                      <w:r w:rsidRPr="00066C78">
                        <w:t xml:space="preserve">errori:   </w:t>
                      </w:r>
                      <w:proofErr w:type="gramEnd"/>
                      <w:r w:rsidRPr="00066C78">
                        <w:t xml:space="preserve">           sì [ </w:t>
                      </w:r>
                      <w:r w:rsidR="0056762C">
                        <w:t>x</w:t>
                      </w:r>
                      <w:r w:rsidRPr="00066C78">
                        <w:t>] no [ ]</w:t>
                      </w:r>
                    </w:p>
                    <w:p w14:paraId="683DACF2" w14:textId="5C233FF9" w:rsidR="0013407B" w:rsidRPr="00066C78" w:rsidRDefault="0013407B" w:rsidP="0013407B">
                      <w:pPr>
                        <w:jc w:val="center"/>
                      </w:pPr>
                      <w:r>
                        <w:t>Ho provato i</w:t>
                      </w:r>
                      <w:r w:rsidRPr="00066C78">
                        <w:t xml:space="preserve">l progetto in </w:t>
                      </w:r>
                      <w:proofErr w:type="gramStart"/>
                      <w:r w:rsidRPr="00066C78">
                        <w:t xml:space="preserve">emulazione:   </w:t>
                      </w:r>
                      <w:proofErr w:type="gramEnd"/>
                      <w:r w:rsidRPr="00066C78">
                        <w:t>sì [ ] no [</w:t>
                      </w:r>
                      <w:r w:rsidR="0056762C">
                        <w:t>x</w:t>
                      </w:r>
                      <w:r w:rsidRPr="00066C78">
                        <w:t xml:space="preserve"> ]</w:t>
                      </w:r>
                    </w:p>
                    <w:p w14:paraId="2120A97D" w14:textId="4F5A08BA" w:rsidR="0013407B" w:rsidRPr="00066C78" w:rsidRDefault="0013407B" w:rsidP="0013407B">
                      <w:pPr>
                        <w:jc w:val="center"/>
                      </w:pPr>
                      <w:r>
                        <w:t xml:space="preserve">Ho provato il </w:t>
                      </w:r>
                      <w:r w:rsidRPr="00066C78">
                        <w:t xml:space="preserve">progetto su </w:t>
                      </w:r>
                      <w:proofErr w:type="gramStart"/>
                      <w:r w:rsidRPr="00066C78">
                        <w:t xml:space="preserve">board:   </w:t>
                      </w:r>
                      <w:proofErr w:type="gramEnd"/>
                      <w:r w:rsidRPr="00066C78">
                        <w:t xml:space="preserve">         sì [</w:t>
                      </w:r>
                      <w:r w:rsidR="0056762C">
                        <w:t>x</w:t>
                      </w:r>
                      <w:r w:rsidRPr="00066C78">
                        <w:t xml:space="preserve"> ] no [ ]</w:t>
                      </w:r>
                    </w:p>
                    <w:p w14:paraId="7D12F7A0" w14:textId="4C0DAD2C" w:rsidR="0013407B" w:rsidRPr="00066C78" w:rsidRDefault="0013407B" w:rsidP="0013407B">
                      <w:pPr>
                        <w:jc w:val="center"/>
                      </w:pPr>
                      <w:r w:rsidRPr="00066C78">
                        <w:t xml:space="preserve">L’ambiente di debug è stato utilizzato : sì [ ] no [ </w:t>
                      </w:r>
                      <w:r w:rsidR="0056762C">
                        <w:t>x</w:t>
                      </w:r>
                      <w:bookmarkStart w:id="1" w:name="_GoBack"/>
                      <w:bookmarkEnd w:id="1"/>
                      <w:r w:rsidRPr="00066C78">
                        <w:t>]</w:t>
                      </w:r>
                    </w:p>
                    <w:p w14:paraId="5BB29F72" w14:textId="77777777" w:rsidR="0013407B" w:rsidRPr="006C5122" w:rsidRDefault="0013407B" w:rsidP="0013407B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s-CO"/>
                        </w:rPr>
                        <w:t>[ ]</w:t>
                      </w:r>
                      <w:proofErr w:type="gram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>Architetture dei Sistemi di Elaborazione</w:t>
      </w:r>
      <w:r w:rsidR="007A1B73">
        <w:t xml:space="preserve"> </w:t>
      </w:r>
      <w:r w:rsidR="003371D4">
        <w:br/>
      </w:r>
      <w:r w:rsidR="00872BC7">
        <w:rPr>
          <w:sz w:val="22"/>
        </w:rPr>
        <w:t>19</w:t>
      </w:r>
      <w:r w:rsidR="00385144">
        <w:rPr>
          <w:sz w:val="22"/>
        </w:rPr>
        <w:t xml:space="preserve"> febbraio</w:t>
      </w:r>
      <w:r>
        <w:rPr>
          <w:sz w:val="22"/>
        </w:rPr>
        <w:t xml:space="preserve"> 202</w:t>
      </w:r>
      <w:r w:rsidR="005D6F18">
        <w:rPr>
          <w:sz w:val="22"/>
        </w:rPr>
        <w:t>6</w:t>
      </w:r>
      <w:r w:rsidR="00256B59">
        <w:rPr>
          <w:sz w:val="22"/>
        </w:rPr>
        <w:t xml:space="preserve"> – TURNO </w:t>
      </w:r>
      <w:r w:rsidR="00B94A6A">
        <w:rPr>
          <w:sz w:val="22"/>
        </w:rPr>
        <w:t>1</w:t>
      </w:r>
    </w:p>
    <w:p w14:paraId="5FD9850D" w14:textId="77777777" w:rsidR="0013407B" w:rsidRPr="00F13904" w:rsidRDefault="0013407B" w:rsidP="0013407B">
      <w:pP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36D2352A" w14:textId="77777777" w:rsidR="0013407B" w:rsidRPr="00E06EEF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394E663F" w14:textId="77777777" w:rsidR="0013407B" w:rsidRPr="00E06EEF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0FB55E80" w14:textId="77777777" w:rsidR="0013407B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3BF6FF49" w14:textId="77777777" w:rsidR="0013407B" w:rsidRPr="00E06EEF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0DAC627F" w14:textId="77777777" w:rsidR="0013407B" w:rsidRPr="00E06EEF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294B66D9" w14:textId="77777777" w:rsidR="0013407B" w:rsidRPr="0061446C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4CB55BF6" w14:textId="77777777" w:rsidR="0013407B" w:rsidRPr="00C27976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6495D0FE" w14:textId="28194332" w:rsidR="0013407B" w:rsidRPr="008773FA" w:rsidRDefault="0013407B" w:rsidP="0013407B">
      <w:pPr>
        <w:pStyle w:val="ListParagraph"/>
        <w:numPr>
          <w:ilvl w:val="0"/>
          <w:numId w:val="23"/>
        </w:numPr>
        <w:pBdr>
          <w:top w:val="single" w:sz="4" w:space="1" w:color="auto"/>
          <w:left w:val="single" w:sz="4" w:space="19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</w:t>
      </w:r>
      <w:r w:rsidRPr="0013407B">
        <w:rPr>
          <w:b/>
          <w:bCs/>
        </w:rPr>
        <w:t xml:space="preserve">Si richiede di predisporre l’ambiente di debug con le </w:t>
      </w:r>
      <w:proofErr w:type="spellStart"/>
      <w:r w:rsidRPr="0013407B">
        <w:rPr>
          <w:b/>
          <w:bCs/>
        </w:rPr>
        <w:t>watch</w:t>
      </w:r>
      <w:proofErr w:type="spellEnd"/>
      <w:r w:rsidRPr="0013407B">
        <w:rPr>
          <w:b/>
          <w:bCs/>
        </w:rPr>
        <w:t xml:space="preserve"> </w:t>
      </w:r>
      <w:r>
        <w:rPr>
          <w:b/>
          <w:bCs/>
        </w:rPr>
        <w:t xml:space="preserve">ed i </w:t>
      </w:r>
      <w:proofErr w:type="spellStart"/>
      <w:r>
        <w:rPr>
          <w:b/>
          <w:bCs/>
        </w:rPr>
        <w:t>breakpoint</w:t>
      </w:r>
      <w:proofErr w:type="spellEnd"/>
      <w:r>
        <w:rPr>
          <w:b/>
          <w:bCs/>
        </w:rPr>
        <w:t xml:space="preserve"> </w:t>
      </w:r>
      <w:r w:rsidRPr="0013407B">
        <w:rPr>
          <w:b/>
          <w:bCs/>
        </w:rPr>
        <w:t>che permett</w:t>
      </w:r>
      <w:r>
        <w:rPr>
          <w:b/>
          <w:bCs/>
        </w:rPr>
        <w:t>a</w:t>
      </w:r>
      <w:r w:rsidRPr="0013407B">
        <w:rPr>
          <w:b/>
          <w:bCs/>
        </w:rPr>
        <w:t>no di seguire il flusso del programma</w:t>
      </w:r>
      <w:r>
        <w:t>.</w:t>
      </w:r>
    </w:p>
    <w:p w14:paraId="11843403" w14:textId="77777777" w:rsidR="0013407B" w:rsidRDefault="0013407B" w:rsidP="0013407B">
      <w:pPr>
        <w:pStyle w:val="ListParagraph"/>
        <w:ind w:left="426" w:firstLine="0"/>
      </w:pPr>
    </w:p>
    <w:p w14:paraId="19368E25" w14:textId="395ED33C" w:rsidR="000424A0" w:rsidRPr="004D240A" w:rsidRDefault="00002990" w:rsidP="0013407B">
      <w:pPr>
        <w:pStyle w:val="ListParagraph"/>
        <w:numPr>
          <w:ilvl w:val="0"/>
          <w:numId w:val="22"/>
        </w:numPr>
      </w:pPr>
      <w:r w:rsidRPr="004D240A">
        <w:t xml:space="preserve">Si consideri </w:t>
      </w:r>
      <w:r w:rsidR="006E6BB4" w:rsidRPr="004D240A">
        <w:t>un vettore</w:t>
      </w:r>
      <w:r w:rsidR="000424A0" w:rsidRPr="004D240A">
        <w:t xml:space="preserve"> </w:t>
      </w:r>
      <w:r w:rsidR="006E6BB4" w:rsidRPr="004D240A">
        <w:rPr>
          <w:b/>
        </w:rPr>
        <w:t xml:space="preserve">VETT </w:t>
      </w:r>
      <w:r w:rsidR="000424A0" w:rsidRPr="004D240A">
        <w:t xml:space="preserve">di </w:t>
      </w:r>
      <w:r w:rsidR="000424A0" w:rsidRPr="004D240A">
        <w:rPr>
          <w:b/>
        </w:rPr>
        <w:t>N</w:t>
      </w:r>
      <w:r w:rsidR="000424A0" w:rsidRPr="004D240A">
        <w:t xml:space="preserve"> di valori interi </w:t>
      </w:r>
      <w:r w:rsidR="004D240A" w:rsidRPr="004D240A">
        <w:t>senza</w:t>
      </w:r>
      <w:r w:rsidR="00385144" w:rsidRPr="004D240A">
        <w:t xml:space="preserve"> segno </w:t>
      </w:r>
      <w:r w:rsidR="006E6BB4" w:rsidRPr="004D240A">
        <w:t xml:space="preserve">espressi su </w:t>
      </w:r>
      <w:r w:rsidR="004D240A" w:rsidRPr="004D240A">
        <w:t xml:space="preserve">8 </w:t>
      </w:r>
      <w:r w:rsidR="006E6BB4" w:rsidRPr="004D240A">
        <w:t>bit</w:t>
      </w:r>
      <w:r w:rsidR="00B634AC" w:rsidRPr="004D240A">
        <w:t>.</w:t>
      </w:r>
      <w:r w:rsidRPr="004D240A">
        <w:t xml:space="preserve"> </w:t>
      </w:r>
      <w:r w:rsidR="00B634AC" w:rsidRPr="004D240A">
        <w:t xml:space="preserve">N </w:t>
      </w:r>
      <w:r w:rsidR="006E6BB4" w:rsidRPr="004D240A">
        <w:t xml:space="preserve">è una </w:t>
      </w:r>
      <w:r w:rsidR="00B634AC" w:rsidRPr="004D240A">
        <w:t>costant</w:t>
      </w:r>
      <w:r w:rsidR="006E6BB4" w:rsidRPr="004D240A">
        <w:t>e</w:t>
      </w:r>
      <w:r w:rsidR="00B634AC" w:rsidRPr="004D240A">
        <w:t xml:space="preserve"> dichiarat</w:t>
      </w:r>
      <w:r w:rsidR="006E6BB4" w:rsidRPr="004D240A">
        <w:t>a</w:t>
      </w:r>
      <w:r w:rsidR="00B634AC" w:rsidRPr="004D240A">
        <w:t xml:space="preserve"> a tempo di compilazione</w:t>
      </w:r>
      <w:r w:rsidR="00355006" w:rsidRPr="004D240A">
        <w:t xml:space="preserve"> </w:t>
      </w:r>
      <w:r w:rsidR="00B634AC" w:rsidRPr="004D240A">
        <w:t xml:space="preserve">e </w:t>
      </w:r>
      <w:r w:rsidR="006E6BB4" w:rsidRPr="004D240A">
        <w:t xml:space="preserve">il vettore </w:t>
      </w:r>
      <w:r w:rsidR="00B634AC" w:rsidRPr="004D240A">
        <w:t>sarà dichiarat</w:t>
      </w:r>
      <w:r w:rsidR="006E6BB4" w:rsidRPr="004D240A">
        <w:t>o</w:t>
      </w:r>
      <w:r w:rsidR="00B634AC" w:rsidRPr="004D240A">
        <w:t xml:space="preserve"> come </w:t>
      </w:r>
      <w:r w:rsidR="00872BC7">
        <w:rPr>
          <w:b/>
        </w:rPr>
        <w:t>ui</w:t>
      </w:r>
      <w:r w:rsidR="00385144" w:rsidRPr="004D240A">
        <w:rPr>
          <w:b/>
        </w:rPr>
        <w:t>nt</w:t>
      </w:r>
      <w:r w:rsidR="00872BC7">
        <w:rPr>
          <w:b/>
        </w:rPr>
        <w:t>8</w:t>
      </w:r>
      <w:r w:rsidR="008B707A">
        <w:rPr>
          <w:b/>
        </w:rPr>
        <w:t>_t</w:t>
      </w:r>
      <w:r w:rsidR="00B634AC" w:rsidRPr="004D240A">
        <w:rPr>
          <w:b/>
        </w:rPr>
        <w:t xml:space="preserve"> </w:t>
      </w:r>
      <w:r w:rsidR="006E6BB4" w:rsidRPr="004D240A">
        <w:rPr>
          <w:b/>
        </w:rPr>
        <w:t>VETT</w:t>
      </w:r>
      <w:r w:rsidR="005D2747" w:rsidRPr="004D240A">
        <w:rPr>
          <w:b/>
        </w:rPr>
        <w:t>[</w:t>
      </w:r>
      <w:r w:rsidR="00B634AC" w:rsidRPr="004D240A">
        <w:rPr>
          <w:b/>
        </w:rPr>
        <w:t>N</w:t>
      </w:r>
      <w:r w:rsidR="005D2747" w:rsidRPr="004D240A">
        <w:rPr>
          <w:b/>
        </w:rPr>
        <w:t>]</w:t>
      </w:r>
      <w:r w:rsidRPr="004D240A">
        <w:t>.</w:t>
      </w:r>
    </w:p>
    <w:p w14:paraId="179DBB4F" w14:textId="32B0B2AB" w:rsidR="00256B59" w:rsidRPr="004D240A" w:rsidRDefault="00256B59" w:rsidP="00256B59">
      <w:pPr>
        <w:pStyle w:val="ListParagraph"/>
        <w:numPr>
          <w:ilvl w:val="1"/>
          <w:numId w:val="22"/>
        </w:numPr>
      </w:pPr>
      <w:r w:rsidRPr="004D240A">
        <w:t xml:space="preserve">Per la fase di debug si consiglia di usare N pari a </w:t>
      </w:r>
      <w:r w:rsidR="004F5939">
        <w:t>8</w:t>
      </w:r>
    </w:p>
    <w:p w14:paraId="505148C2" w14:textId="2480B673" w:rsidR="00256B59" w:rsidRPr="004D240A" w:rsidRDefault="004D240A" w:rsidP="00256B59">
      <w:pPr>
        <w:pStyle w:val="ListParagraph"/>
        <w:numPr>
          <w:ilvl w:val="1"/>
          <w:numId w:val="22"/>
        </w:numPr>
      </w:pPr>
      <w:r w:rsidRPr="004D240A">
        <w:t xml:space="preserve">Il valore massimo </w:t>
      </w:r>
      <w:r w:rsidR="007B3A3F">
        <w:t xml:space="preserve">di </w:t>
      </w:r>
      <w:r w:rsidR="00256B59" w:rsidRPr="004D240A">
        <w:t>N</w:t>
      </w:r>
      <w:r w:rsidRPr="004D240A">
        <w:t xml:space="preserve"> è 255</w:t>
      </w:r>
    </w:p>
    <w:p w14:paraId="31E6E104" w14:textId="270E7856" w:rsidR="00AE45A0" w:rsidRDefault="00AE45A0" w:rsidP="00256B59">
      <w:pPr>
        <w:pStyle w:val="ListParagraph"/>
        <w:numPr>
          <w:ilvl w:val="1"/>
          <w:numId w:val="22"/>
        </w:numPr>
      </w:pPr>
      <w:r>
        <w:t xml:space="preserve">Il contenuto iniziale di VETT deve essere 0 per ogni posizione. </w:t>
      </w:r>
    </w:p>
    <w:p w14:paraId="295D7957" w14:textId="27136757" w:rsidR="00385144" w:rsidRDefault="00B634AC" w:rsidP="0013407B">
      <w:pPr>
        <w:pStyle w:val="ListParagraph"/>
        <w:numPr>
          <w:ilvl w:val="0"/>
          <w:numId w:val="22"/>
        </w:numPr>
      </w:pPr>
      <w:r>
        <w:t>In una prima fase, s</w:t>
      </w:r>
      <w:r w:rsidR="00325EF4">
        <w:t>i devono acquisire</w:t>
      </w:r>
      <w:r w:rsidR="000424A0">
        <w:t xml:space="preserve"> </w:t>
      </w:r>
      <w:r w:rsidR="00385144">
        <w:t>gli</w:t>
      </w:r>
      <w:r w:rsidR="000424A0">
        <w:t xml:space="preserve"> </w:t>
      </w:r>
      <w:r>
        <w:t>elemen</w:t>
      </w:r>
      <w:r w:rsidR="006E6BB4">
        <w:t xml:space="preserve">ti del </w:t>
      </w:r>
      <w:r w:rsidR="00355006">
        <w:t>vettore</w:t>
      </w:r>
      <w:r w:rsidR="006E6BB4">
        <w:t>, derivandoli da</w:t>
      </w:r>
      <w:r w:rsidR="004F5939">
        <w:t>l</w:t>
      </w:r>
      <w:r w:rsidR="00456993">
        <w:t xml:space="preserve"> pulsant</w:t>
      </w:r>
      <w:r w:rsidR="004F5939">
        <w:t xml:space="preserve">e </w:t>
      </w:r>
      <w:r w:rsidR="00872BC7">
        <w:t>INT0</w:t>
      </w:r>
      <w:r w:rsidR="004D240A">
        <w:t xml:space="preserve"> in collaborazione con il </w:t>
      </w:r>
      <w:r w:rsidR="00662A3C">
        <w:t>TIMER</w:t>
      </w:r>
      <w:r w:rsidR="00872BC7">
        <w:t>3</w:t>
      </w:r>
      <w:r w:rsidR="00385144">
        <w:t>:</w:t>
      </w:r>
    </w:p>
    <w:p w14:paraId="42FCA2DB" w14:textId="76DD50AF" w:rsidR="004D240A" w:rsidRDefault="004D240A" w:rsidP="008B707A">
      <w:pPr>
        <w:pStyle w:val="ListParagraph"/>
        <w:numPr>
          <w:ilvl w:val="1"/>
          <w:numId w:val="22"/>
        </w:numPr>
      </w:pPr>
      <w:r>
        <w:t xml:space="preserve">Ogni volta che il </w:t>
      </w:r>
      <w:r w:rsidR="008B707A">
        <w:t xml:space="preserve">pulsante </w:t>
      </w:r>
      <w:r w:rsidR="00872BC7">
        <w:t>INT0</w:t>
      </w:r>
      <w:r>
        <w:t xml:space="preserve"> viene </w:t>
      </w:r>
      <w:r w:rsidR="00DE60DB">
        <w:t xml:space="preserve">premuto </w:t>
      </w:r>
      <w:r>
        <w:t xml:space="preserve">per meno di </w:t>
      </w:r>
      <w:r w:rsidR="00DE60DB">
        <w:t>1</w:t>
      </w:r>
      <w:r>
        <w:t xml:space="preserve"> second</w:t>
      </w:r>
      <w:r w:rsidR="00DE60DB">
        <w:t>o</w:t>
      </w:r>
      <w:r>
        <w:t>, il valore di una variabile VAR, dimensionata opportunamente e</w:t>
      </w:r>
      <w:r w:rsidR="008B707A">
        <w:t>d</w:t>
      </w:r>
      <w:r>
        <w:t xml:space="preserve"> inizializzata a 0, viene incrementata di valore 1 (+1)</w:t>
      </w:r>
    </w:p>
    <w:p w14:paraId="3ECC5AEE" w14:textId="77777777" w:rsidR="008B707A" w:rsidRDefault="008B707A" w:rsidP="008B707A">
      <w:pPr>
        <w:numPr>
          <w:ilvl w:val="0"/>
          <w:numId w:val="25"/>
        </w:numPr>
        <w:spacing w:before="0"/>
      </w:pPr>
      <w:r>
        <w:t xml:space="preserve">Ogni volta che </w:t>
      </w:r>
      <w:r w:rsidR="004D240A">
        <w:t>il</w:t>
      </w:r>
      <w:r w:rsidR="00872BC7">
        <w:t xml:space="preserve"> pulsante</w:t>
      </w:r>
      <w:r w:rsidR="004D240A">
        <w:t xml:space="preserve"> </w:t>
      </w:r>
      <w:r w:rsidR="00872BC7">
        <w:t>INT0</w:t>
      </w:r>
      <w:r w:rsidR="004D240A">
        <w:t xml:space="preserve"> viene </w:t>
      </w:r>
      <w:r w:rsidR="00DE60DB">
        <w:t xml:space="preserve">premuto </w:t>
      </w:r>
      <w:r w:rsidR="004D240A">
        <w:t xml:space="preserve">per più di </w:t>
      </w:r>
      <w:r w:rsidR="00DE60DB">
        <w:t>1</w:t>
      </w:r>
      <w:r w:rsidR="004D240A">
        <w:t xml:space="preserve"> second</w:t>
      </w:r>
      <w:r>
        <w:t>o</w:t>
      </w:r>
      <w:r w:rsidR="004D240A">
        <w:t xml:space="preserve">, </w:t>
      </w:r>
      <w:r>
        <w:t xml:space="preserve">il valore della variabile VAR viene incrementato </w:t>
      </w:r>
      <w:r w:rsidRPr="008B707A">
        <w:t xml:space="preserve">di </w:t>
      </w:r>
      <w:r w:rsidRPr="008B707A">
        <w:rPr>
          <w:i/>
          <w:iCs/>
        </w:rPr>
        <w:t>2*k</w:t>
      </w:r>
      <w:r w:rsidRPr="008B707A">
        <w:t xml:space="preserve"> per ogni intervallo da 1 secondo, dove k è l'estremo inferiore dell'intervallo. </w:t>
      </w:r>
    </w:p>
    <w:p w14:paraId="00606545" w14:textId="325AF571" w:rsidR="008B707A" w:rsidRPr="008B707A" w:rsidRDefault="008B707A" w:rsidP="008B707A">
      <w:pPr>
        <w:spacing w:before="0"/>
        <w:ind w:left="1080" w:firstLine="0"/>
      </w:pPr>
      <w:r w:rsidRPr="008B707A">
        <w:t>Per esempio: +2 tra 1 e 2 secondi</w:t>
      </w:r>
      <w:r>
        <w:t>,</w:t>
      </w:r>
      <w:r w:rsidRPr="008B707A">
        <w:t xml:space="preserve"> +4 tra 2 e 3 secondi, +6 tra 3 e 4 secondi e così via, fino a un massimo di 7 secondi (l'ultimo intervallo possibile è quello tra</w:t>
      </w:r>
      <w:r>
        <w:t xml:space="preserve"> il secondo</w:t>
      </w:r>
      <w:r w:rsidRPr="008B707A">
        <w:t xml:space="preserve"> </w:t>
      </w:r>
      <w:r>
        <w:t>6</w:t>
      </w:r>
      <w:r w:rsidRPr="008B707A">
        <w:t xml:space="preserve"> e</w:t>
      </w:r>
      <w:r>
        <w:t xml:space="preserve"> 7</w:t>
      </w:r>
      <w:r w:rsidRPr="008B707A">
        <w:t xml:space="preserve">). </w:t>
      </w:r>
    </w:p>
    <w:p w14:paraId="17816B99" w14:textId="1A63C3EF" w:rsidR="004D240A" w:rsidRPr="008B707A" w:rsidRDefault="008B707A" w:rsidP="008B707A">
      <w:pPr>
        <w:spacing w:before="0"/>
        <w:ind w:left="1080" w:firstLine="0"/>
      </w:pPr>
      <w:r w:rsidRPr="008B707A">
        <w:t>Gli incrementi sono cumulativi. Per esempio, se INT0 viene premuto per 4.6s il valore di VAR viene incrementato di 21 (1 + 2 + 4 + 6 + 8).</w:t>
      </w:r>
    </w:p>
    <w:p w14:paraId="5CF7E553" w14:textId="3EB27381" w:rsidR="000424A0" w:rsidRDefault="00385144" w:rsidP="008B707A">
      <w:pPr>
        <w:pStyle w:val="ListParagraph"/>
        <w:numPr>
          <w:ilvl w:val="1"/>
          <w:numId w:val="22"/>
        </w:numPr>
        <w:spacing w:before="0"/>
      </w:pPr>
      <w:r>
        <w:t xml:space="preserve">Si programmi </w:t>
      </w:r>
      <w:r w:rsidR="00456993">
        <w:t>TIMER</w:t>
      </w:r>
      <w:r w:rsidR="00872BC7">
        <w:t>3</w:t>
      </w:r>
      <w:r w:rsidR="00355006">
        <w:t xml:space="preserve"> </w:t>
      </w:r>
      <w:r w:rsidR="006E6BB4">
        <w:t xml:space="preserve">per </w:t>
      </w:r>
      <w:r>
        <w:t xml:space="preserve">generare ciclicamente intervalli di </w:t>
      </w:r>
      <w:r w:rsidR="00DE60DB">
        <w:t>7</w:t>
      </w:r>
      <w:r w:rsidR="004D240A">
        <w:t xml:space="preserve"> </w:t>
      </w:r>
      <w:r>
        <w:t>s</w:t>
      </w:r>
      <w:r w:rsidR="00662A3C">
        <w:t>econdi</w:t>
      </w:r>
      <w:r w:rsidR="004D240A">
        <w:t xml:space="preserve">; </w:t>
      </w:r>
      <w:r w:rsidR="00456993">
        <w:t>TIMER</w:t>
      </w:r>
      <w:r w:rsidR="00872BC7">
        <w:t>3</w:t>
      </w:r>
      <w:r w:rsidR="00662A3C">
        <w:t xml:space="preserve"> </w:t>
      </w:r>
      <w:r>
        <w:t>scatena interruzioni alla fine del conteggio.</w:t>
      </w:r>
    </w:p>
    <w:p w14:paraId="3B36E4F5" w14:textId="06410A20" w:rsidR="004D240A" w:rsidRDefault="004D240A" w:rsidP="008B707A">
      <w:pPr>
        <w:pStyle w:val="ListParagraph"/>
        <w:numPr>
          <w:ilvl w:val="1"/>
          <w:numId w:val="22"/>
        </w:numPr>
      </w:pPr>
      <w:r>
        <w:t xml:space="preserve">Ad ogni interruzione scatenata del Timer </w:t>
      </w:r>
      <w:r w:rsidR="00872BC7">
        <w:t>3</w:t>
      </w:r>
      <w:r>
        <w:t xml:space="preserve">, il valore di VAR viene </w:t>
      </w:r>
      <w:r w:rsidR="00DE60DB">
        <w:t xml:space="preserve">salvato </w:t>
      </w:r>
      <w:r>
        <w:t>nella prima posizione libera di VETT e resettato (VAR riportato a 0)</w:t>
      </w:r>
    </w:p>
    <w:p w14:paraId="19559899" w14:textId="2EB9A1C5" w:rsidR="00E82AD8" w:rsidRDefault="00662A3C" w:rsidP="008B707A">
      <w:pPr>
        <w:pStyle w:val="ListParagraph"/>
        <w:numPr>
          <w:ilvl w:val="1"/>
          <w:numId w:val="22"/>
        </w:numPr>
      </w:pPr>
      <w:r>
        <w:t xml:space="preserve">VETT si comporta come un </w:t>
      </w:r>
      <w:r w:rsidR="004D240A">
        <w:t>vettore</w:t>
      </w:r>
      <w:r w:rsidR="00872BC7">
        <w:t xml:space="preserve"> circolare</w:t>
      </w:r>
      <w:r w:rsidR="00256B59">
        <w:t>; s</w:t>
      </w:r>
      <w:r>
        <w:t xml:space="preserve">e </w:t>
      </w:r>
      <w:r w:rsidR="00E82AD8">
        <w:t>pien</w:t>
      </w:r>
      <w:r w:rsidR="00167BE5">
        <w:t>o</w:t>
      </w:r>
      <w:r w:rsidR="00E82AD8">
        <w:t xml:space="preserve"> (dopo N inserimenti)</w:t>
      </w:r>
      <w:r>
        <w:t xml:space="preserve">, i valori catturati successivamente </w:t>
      </w:r>
      <w:r w:rsidR="00256B59">
        <w:t xml:space="preserve">saranno </w:t>
      </w:r>
      <w:r w:rsidR="00DE60DB">
        <w:t xml:space="preserve">salvati </w:t>
      </w:r>
      <w:r w:rsidR="00872BC7">
        <w:t>a partire dalla posizione 0</w:t>
      </w:r>
      <w:r w:rsidR="009C6C87">
        <w:t>.</w:t>
      </w:r>
    </w:p>
    <w:p w14:paraId="03CBED5E" w14:textId="32E6CD87" w:rsidR="00C506B8" w:rsidRDefault="009D0D76" w:rsidP="003371D4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90BC71" wp14:editId="14151E7C">
                <wp:simplePos x="0" y="0"/>
                <wp:positionH relativeFrom="column">
                  <wp:posOffset>2638483</wp:posOffset>
                </wp:positionH>
                <wp:positionV relativeFrom="paragraph">
                  <wp:posOffset>205740</wp:posOffset>
                </wp:positionV>
                <wp:extent cx="741218" cy="602500"/>
                <wp:effectExtent l="0" t="0" r="0" b="0"/>
                <wp:wrapNone/>
                <wp:docPr id="231069896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218" cy="602500"/>
                        </a:xfrm>
                        <a:prstGeom prst="ellipse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108FF" w14:textId="1A3B43FD" w:rsidR="009D0D76" w:rsidRPr="009D0D76" w:rsidRDefault="009D0D76" w:rsidP="009D0D76">
                            <w:pPr>
                              <w:spacing w:before="0" w:after="240"/>
                              <w:ind w:firstLine="0"/>
                              <w:jc w:val="left"/>
                              <w:rPr>
                                <w:sz w:val="22"/>
                                <w:szCs w:val="18"/>
                              </w:rPr>
                            </w:pPr>
                            <w:r w:rsidRPr="009D0D76">
                              <w:rPr>
                                <w:sz w:val="22"/>
                                <w:szCs w:val="18"/>
                              </w:rPr>
                              <w:t>(0)</w:t>
                            </w:r>
                          </w:p>
                          <w:p w14:paraId="4FB6E86C" w14:textId="77777777" w:rsidR="009D0D76" w:rsidRPr="009D0D76" w:rsidRDefault="009D0D76" w:rsidP="009D0D76">
                            <w:pPr>
                              <w:spacing w:before="0" w:after="240"/>
                              <w:jc w:val="left"/>
                              <w:rPr>
                                <w:sz w:val="2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5790BC71" id="Casella di testo 2" o:spid="_x0000_s1027" style="position:absolute;left:0;text-align:left;margin-left:207.75pt;margin-top:16.2pt;width:58.35pt;height:4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" filled="f" stroked="f" strokeweight=".5pt">
                <v:textbox>
                  <w:txbxContent>
                    <w:p w14:paraId="280108FF" w14:textId="1A3B43FD" w:rsidR="009D0D76" w:rsidRPr="009D0D76" w:rsidRDefault="009D0D76" w:rsidP="009D0D76">
                      <w:pPr>
                        <w:spacing w:before="0" w:after="240"/>
                        <w:ind w:firstLine="0"/>
                        <w:jc w:val="left"/>
                        <w:rPr>
                          <w:sz w:val="22"/>
                          <w:szCs w:val="18"/>
                        </w:rPr>
                      </w:pPr>
                      <w:r w:rsidRPr="009D0D76">
                        <w:rPr>
                          <w:sz w:val="22"/>
                          <w:szCs w:val="18"/>
                        </w:rPr>
                        <w:t>(0)</w:t>
                      </w:r>
                    </w:p>
                    <w:p w14:paraId="4FB6E86C" w14:textId="77777777" w:rsidR="009D0D76" w:rsidRPr="009D0D76" w:rsidRDefault="009D0D76" w:rsidP="009D0D76">
                      <w:pPr>
                        <w:spacing w:before="0" w:after="240"/>
                        <w:jc w:val="left"/>
                        <w:rPr>
                          <w:sz w:val="22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335496" wp14:editId="6ECA34C5">
                <wp:simplePos x="0" y="0"/>
                <wp:positionH relativeFrom="column">
                  <wp:posOffset>2804968</wp:posOffset>
                </wp:positionH>
                <wp:positionV relativeFrom="paragraph">
                  <wp:posOffset>387120</wp:posOffset>
                </wp:positionV>
                <wp:extent cx="297872" cy="235527"/>
                <wp:effectExtent l="0" t="0" r="0" b="6350"/>
                <wp:wrapNone/>
                <wp:docPr id="827957809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" cy="2355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085FA" w14:textId="4438EF36" w:rsidR="009D0D76" w:rsidRPr="009D0D76" w:rsidRDefault="009D0D76" w:rsidP="009D0D76">
                            <w:pPr>
                              <w:spacing w:before="0" w:after="240"/>
                              <w:ind w:firstLine="0"/>
                              <w:jc w:val="left"/>
                              <w:rPr>
                                <w:sz w:val="2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333549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20.85pt;margin-top:30.5pt;width:23.45pt;height:1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" fillcolor="white [3212]" stroked="f" strokeweight=".5pt">
                <v:textbox>
                  <w:txbxContent>
                    <w:p w14:paraId="16E085FA" w14:textId="4438EF36" w:rsidR="009D0D76" w:rsidRPr="009D0D76" w:rsidRDefault="009D0D76" w:rsidP="009D0D76">
                      <w:pPr>
                        <w:spacing w:before="0" w:after="240"/>
                        <w:ind w:firstLine="0"/>
                        <w:jc w:val="left"/>
                        <w:rPr>
                          <w:sz w:val="22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2" w:name="_MON_1737101070"/>
      <w:bookmarkEnd w:id="2"/>
      <w:r w:rsidR="002B3DD7">
        <w:rPr>
          <w:noProof/>
        </w:rPr>
        <w:object w:dxaOrig="9599" w:dyaOrig="5400" w14:anchorId="21FB3A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95.65pt;height:70.35pt" o:ole="">
            <v:imagedata r:id="rId7" o:title="" cropbottom="48729f" cropleft="4198f" cropright="1912f"/>
          </v:shape>
          <o:OLEObject Type="Embed" ProgID="PowerPoint.Show.12" ShapeID="_x0000_i1025" DrawAspect="Content" ObjectID="_1833006133" r:id="rId8"/>
        </w:object>
      </w:r>
    </w:p>
    <w:p w14:paraId="4152790F" w14:textId="311D3063" w:rsidR="0005500C" w:rsidRDefault="0005500C" w:rsidP="003371D4">
      <w:pPr>
        <w:ind w:firstLine="0"/>
        <w:jc w:val="center"/>
      </w:pPr>
    </w:p>
    <w:p w14:paraId="1E5221BC" w14:textId="77777777" w:rsidR="0005500C" w:rsidRDefault="0005500C" w:rsidP="003371D4">
      <w:pPr>
        <w:ind w:firstLine="0"/>
        <w:jc w:val="center"/>
      </w:pPr>
    </w:p>
    <w:p w14:paraId="1B271BE5" w14:textId="77777777" w:rsidR="0005500C" w:rsidRDefault="0005500C" w:rsidP="003371D4">
      <w:pPr>
        <w:ind w:firstLine="0"/>
        <w:jc w:val="center"/>
      </w:pPr>
    </w:p>
    <w:p w14:paraId="4EEB70F6" w14:textId="77777777" w:rsidR="0005500C" w:rsidRDefault="0005500C" w:rsidP="003371D4">
      <w:pPr>
        <w:ind w:firstLine="0"/>
        <w:jc w:val="center"/>
      </w:pPr>
    </w:p>
    <w:p w14:paraId="35497465" w14:textId="77777777" w:rsidR="0005500C" w:rsidRDefault="0005500C" w:rsidP="003371D4">
      <w:pPr>
        <w:ind w:firstLine="0"/>
        <w:jc w:val="center"/>
      </w:pPr>
    </w:p>
    <w:p w14:paraId="13F85BC1" w14:textId="77777777" w:rsidR="0005500C" w:rsidRDefault="0005500C" w:rsidP="003371D4">
      <w:pPr>
        <w:ind w:firstLine="0"/>
        <w:jc w:val="center"/>
      </w:pPr>
    </w:p>
    <w:p w14:paraId="3554FD7F" w14:textId="77777777" w:rsidR="0005500C" w:rsidRDefault="0005500C" w:rsidP="003371D4">
      <w:pPr>
        <w:ind w:firstLine="0"/>
        <w:jc w:val="center"/>
      </w:pPr>
    </w:p>
    <w:p w14:paraId="415DE313" w14:textId="1EEC917C" w:rsidR="00E82AD8" w:rsidRDefault="00E82AD8" w:rsidP="0013407B">
      <w:pPr>
        <w:pStyle w:val="ListParagraph"/>
        <w:numPr>
          <w:ilvl w:val="0"/>
          <w:numId w:val="22"/>
        </w:numPr>
      </w:pPr>
      <w:r>
        <w:t xml:space="preserve">Durante la fase di </w:t>
      </w:r>
      <w:proofErr w:type="spellStart"/>
      <w:r>
        <w:t>acquizione</w:t>
      </w:r>
      <w:proofErr w:type="spellEnd"/>
      <w:r>
        <w:t xml:space="preserve"> dei valori, i led</w:t>
      </w:r>
      <w:r w:rsidR="00256B59">
        <w:t xml:space="preserve"> </w:t>
      </w:r>
      <w:r>
        <w:t xml:space="preserve">mostrano </w:t>
      </w:r>
      <w:r w:rsidR="007C7719">
        <w:t xml:space="preserve">in binario </w:t>
      </w:r>
      <w:r w:rsidR="0005500C">
        <w:t xml:space="preserve">come cambia il </w:t>
      </w:r>
      <w:r w:rsidR="009C6C87">
        <w:t>valore di VAR</w:t>
      </w:r>
      <w:r w:rsidR="007C7719">
        <w:t>.</w:t>
      </w:r>
    </w:p>
    <w:bookmarkStart w:id="3" w:name="_MON_1832913524"/>
    <w:bookmarkEnd w:id="3"/>
    <w:p w14:paraId="7C3005EA" w14:textId="46ECDA29" w:rsidR="00256B59" w:rsidRDefault="00F20BAF" w:rsidP="00256B59">
      <w:pPr>
        <w:pStyle w:val="ListParagraph"/>
        <w:ind w:left="360" w:firstLine="0"/>
      </w:pPr>
      <w:r>
        <w:rPr>
          <w:noProof/>
        </w:rPr>
        <w:object w:dxaOrig="9599" w:dyaOrig="5400" w14:anchorId="2099A0FF">
          <v:shape id="_x0000_i1026" type="#_x0000_t75" alt="" style="width:505.65pt;height:103.8pt;mso-width-percent:0;mso-height-percent:0;mso-width-percent:0;mso-height-percent:0" o:ole="">
            <v:imagedata r:id="rId9" o:title="" croptop="18834f" cropbottom="21073f" cropleft="4198f" cropright="713f"/>
          </v:shape>
          <o:OLEObject Type="Embed" ProgID="PowerPoint.Show.12" ShapeID="_x0000_i1026" DrawAspect="Content" ObjectID="_1833006134" r:id="rId10"/>
        </w:object>
      </w:r>
    </w:p>
    <w:p w14:paraId="7A83909A" w14:textId="02AD52C8" w:rsidR="002B3DD7" w:rsidRDefault="00AE45A0" w:rsidP="00EF3F83">
      <w:pPr>
        <w:pStyle w:val="ListParagraph"/>
        <w:numPr>
          <w:ilvl w:val="0"/>
          <w:numId w:val="22"/>
        </w:numPr>
        <w:ind w:firstLine="0"/>
      </w:pPr>
      <w:r>
        <w:t xml:space="preserve">In una seconda fase, alla pressione di </w:t>
      </w:r>
      <w:r w:rsidR="00872BC7">
        <w:t>JOYSTICK SELECT</w:t>
      </w:r>
      <w:r>
        <w:t xml:space="preserve">, </w:t>
      </w:r>
      <w:r w:rsidR="003C0B72">
        <w:t xml:space="preserve">il processo di acquisizione viene congelato e </w:t>
      </w:r>
      <w:r>
        <w:t xml:space="preserve">viene </w:t>
      </w:r>
      <w:r w:rsidR="0005500C">
        <w:t xml:space="preserve">chiamata </w:t>
      </w:r>
      <w:r>
        <w:t xml:space="preserve">una </w:t>
      </w:r>
      <w:r w:rsidR="00325EF4">
        <w:t>funzione scritta in linguaggio ASSEMBLER</w:t>
      </w:r>
      <w:r w:rsidR="00456993">
        <w:t xml:space="preserve"> (ottimizzato con istruzioni condizional</w:t>
      </w:r>
      <w:r w:rsidR="007B3A3F">
        <w:t>i</w:t>
      </w:r>
      <w:r w:rsidR="00456993">
        <w:t>)</w:t>
      </w:r>
      <w:r w:rsidR="00070F0A">
        <w:t xml:space="preserve"> </w:t>
      </w:r>
      <w:r>
        <w:t>in grado di analizzare il contenuto di VETT</w:t>
      </w:r>
      <w:r w:rsidR="003371D4">
        <w:t>.</w:t>
      </w:r>
      <w:r w:rsidR="00456993">
        <w:t xml:space="preserve"> </w:t>
      </w:r>
      <w:r>
        <w:t xml:space="preserve">La funzione deve </w:t>
      </w:r>
      <w:r w:rsidR="005327E1">
        <w:t>cercare</w:t>
      </w:r>
      <w:r>
        <w:t xml:space="preserve"> </w:t>
      </w:r>
      <w:r w:rsidR="003C0B72">
        <w:t xml:space="preserve">e restituire </w:t>
      </w:r>
      <w:r w:rsidR="009134A5">
        <w:t xml:space="preserve">il </w:t>
      </w:r>
      <w:r w:rsidR="003C0B72">
        <w:t>valore</w:t>
      </w:r>
      <w:r w:rsidR="005327E1">
        <w:t xml:space="preserve"> (l’ultimo in caso ce ne siano più di uno)</w:t>
      </w:r>
      <w:r w:rsidR="003C0B72">
        <w:t xml:space="preserve"> </w:t>
      </w:r>
      <w:r w:rsidR="009134A5">
        <w:t xml:space="preserve">in VETT con densità di bit pari a </w:t>
      </w:r>
      <w:r w:rsidR="005327E1">
        <w:t>0</w:t>
      </w:r>
      <w:r w:rsidR="009134A5">
        <w:t xml:space="preserve"> più alta</w:t>
      </w:r>
      <w:r w:rsidR="002B3DD7">
        <w:t xml:space="preserve">. </w:t>
      </w:r>
      <w:r w:rsidR="0005500C">
        <w:t xml:space="preserve">Inoltre, </w:t>
      </w:r>
      <w:r w:rsidR="003C0B72">
        <w:t xml:space="preserve">dovrà restituire il numero </w:t>
      </w:r>
      <w:r w:rsidR="009134A5">
        <w:t xml:space="preserve">di </w:t>
      </w:r>
      <w:r w:rsidR="00082790">
        <w:t xml:space="preserve">zeri del valore nella variabile </w:t>
      </w:r>
      <w:proofErr w:type="spellStart"/>
      <w:r w:rsidR="00082790" w:rsidRPr="002B3DD7">
        <w:rPr>
          <w:b/>
          <w:bCs/>
          <w:i/>
          <w:iCs/>
        </w:rPr>
        <w:t>n_</w:t>
      </w:r>
      <w:r w:rsidR="00082790">
        <w:rPr>
          <w:b/>
          <w:bCs/>
          <w:i/>
          <w:iCs/>
        </w:rPr>
        <w:t>zeri</w:t>
      </w:r>
      <w:proofErr w:type="spellEnd"/>
      <w:r w:rsidR="00456993">
        <w:t xml:space="preserve">. </w:t>
      </w:r>
      <w:r w:rsidR="002B3DD7">
        <w:t xml:space="preserve">Se i valori nel vettore sono come rappresentato nella figura relativa al riempimento di VETT, la funzione deve restituire </w:t>
      </w:r>
      <w:r w:rsidR="00082790">
        <w:rPr>
          <w:i/>
          <w:iCs/>
        </w:rPr>
        <w:t>1</w:t>
      </w:r>
      <w:r w:rsidR="002B3DD7">
        <w:t xml:space="preserve"> (</w:t>
      </w:r>
      <w:r w:rsidR="00082790">
        <w:t xml:space="preserve">il </w:t>
      </w:r>
      <w:r w:rsidR="002B3DD7">
        <w:t xml:space="preserve">valore con maggior numero di 0), e </w:t>
      </w:r>
      <w:r w:rsidR="00082790">
        <w:rPr>
          <w:i/>
          <w:iCs/>
        </w:rPr>
        <w:t>7</w:t>
      </w:r>
      <w:r w:rsidR="002B3DD7">
        <w:t xml:space="preserve"> (numero di </w:t>
      </w:r>
      <w:r w:rsidR="00082790">
        <w:t>zeri nel valore 1</w:t>
      </w:r>
      <w:r w:rsidR="002B3DD7">
        <w:t xml:space="preserve">) in </w:t>
      </w:r>
      <w:proofErr w:type="spellStart"/>
      <w:r w:rsidR="002B3DD7" w:rsidRPr="002B3DD7">
        <w:rPr>
          <w:b/>
          <w:bCs/>
          <w:i/>
          <w:iCs/>
        </w:rPr>
        <w:t>n_</w:t>
      </w:r>
      <w:r w:rsidR="00082790">
        <w:rPr>
          <w:b/>
          <w:bCs/>
          <w:i/>
          <w:iCs/>
        </w:rPr>
        <w:t>zeri</w:t>
      </w:r>
      <w:proofErr w:type="spellEnd"/>
      <w:r w:rsidR="002B3DD7">
        <w:t>.</w:t>
      </w:r>
    </w:p>
    <w:p w14:paraId="1F97CEAA" w14:textId="4B5AEEAF" w:rsidR="00EF3F83" w:rsidRDefault="00EF3F83" w:rsidP="002B3DD7">
      <w:pPr>
        <w:pStyle w:val="ListParagraph"/>
        <w:ind w:left="360" w:firstLine="0"/>
      </w:pPr>
      <w:r>
        <w:t>Il prototipo della funzione è il seguente:</w:t>
      </w:r>
    </w:p>
    <w:p w14:paraId="43E217D8" w14:textId="77777777" w:rsidR="008B029F" w:rsidRPr="00435098" w:rsidRDefault="008B029F" w:rsidP="003371D4">
      <w:pPr>
        <w:pStyle w:val="ListParagraph"/>
        <w:ind w:left="1080" w:firstLine="720"/>
        <w:rPr>
          <w:rFonts w:ascii="Lucida Sans Unicode" w:hAnsi="Lucida Sans Unicode" w:cs="Lucida Sans Unicode"/>
          <w:sz w:val="12"/>
        </w:rPr>
      </w:pPr>
    </w:p>
    <w:p w14:paraId="53B989F1" w14:textId="4652E489" w:rsidR="007A1B73" w:rsidRPr="007B3A3F" w:rsidRDefault="00456993" w:rsidP="003371D4">
      <w:pPr>
        <w:pStyle w:val="ListParagraph"/>
        <w:ind w:left="360" w:firstLine="0"/>
        <w:jc w:val="left"/>
        <w:rPr>
          <w:b/>
          <w:lang w:val="nl-NL"/>
        </w:rPr>
      </w:pPr>
      <w:r w:rsidRPr="007B3A3F">
        <w:rPr>
          <w:rFonts w:ascii="Lucida Sans Unicode" w:hAnsi="Lucida Sans Unicode" w:cs="Lucida Sans Unicode"/>
          <w:b/>
          <w:sz w:val="22"/>
          <w:lang w:val="nl-NL"/>
        </w:rPr>
        <w:t>uint8</w:t>
      </w:r>
      <w:r w:rsidR="00216795">
        <w:rPr>
          <w:rFonts w:ascii="Lucida Sans Unicode" w:hAnsi="Lucida Sans Unicode" w:cs="Lucida Sans Unicode"/>
          <w:b/>
          <w:sz w:val="22"/>
          <w:lang w:val="nl-NL"/>
        </w:rPr>
        <w:t>_t</w:t>
      </w:r>
      <w:r w:rsidR="008B029F" w:rsidRPr="007B3A3F">
        <w:rPr>
          <w:rFonts w:ascii="Lucida Sans Unicode" w:hAnsi="Lucida Sans Unicode" w:cs="Lucida Sans Unicode"/>
          <w:b/>
          <w:sz w:val="22"/>
          <w:lang w:val="nl-NL"/>
        </w:rPr>
        <w:t xml:space="preserve"> </w:t>
      </w:r>
      <w:r w:rsidR="003C0B72" w:rsidRPr="007B3A3F">
        <w:rPr>
          <w:rFonts w:ascii="Lucida Sans Unicode" w:hAnsi="Lucida Sans Unicode" w:cs="Lucida Sans Unicode"/>
          <w:b/>
          <w:sz w:val="22"/>
          <w:lang w:val="nl-NL"/>
        </w:rPr>
        <w:t>valore_</w:t>
      </w:r>
      <w:r w:rsidR="000F38AD">
        <w:rPr>
          <w:rFonts w:ascii="Lucida Sans Unicode" w:hAnsi="Lucida Sans Unicode" w:cs="Lucida Sans Unicode"/>
          <w:b/>
          <w:sz w:val="22"/>
          <w:lang w:val="nl-NL"/>
        </w:rPr>
        <w:t>piu</w:t>
      </w:r>
      <w:r w:rsidR="009134A5">
        <w:rPr>
          <w:rFonts w:ascii="Lucida Sans Unicode" w:hAnsi="Lucida Sans Unicode" w:cs="Lucida Sans Unicode"/>
          <w:b/>
          <w:sz w:val="22"/>
          <w:lang w:val="nl-NL"/>
        </w:rPr>
        <w:t>_denso</w:t>
      </w:r>
      <w:r w:rsidR="00911104" w:rsidRPr="007B3A3F">
        <w:rPr>
          <w:rFonts w:ascii="Lucida Sans Unicode" w:hAnsi="Lucida Sans Unicode" w:cs="Lucida Sans Unicode"/>
          <w:b/>
          <w:sz w:val="22"/>
          <w:lang w:val="nl-NL"/>
        </w:rPr>
        <w:t>(</w:t>
      </w:r>
      <w:r w:rsidRPr="007B3A3F">
        <w:rPr>
          <w:rFonts w:ascii="Lucida Sans Unicode" w:hAnsi="Lucida Sans Unicode" w:cs="Lucida Sans Unicode"/>
          <w:b/>
          <w:sz w:val="22"/>
          <w:lang w:val="nl-NL"/>
        </w:rPr>
        <w:t>uint8</w:t>
      </w:r>
      <w:r w:rsidR="00216795">
        <w:rPr>
          <w:rFonts w:ascii="Lucida Sans Unicode" w:hAnsi="Lucida Sans Unicode" w:cs="Lucida Sans Unicode"/>
          <w:b/>
          <w:sz w:val="22"/>
          <w:lang w:val="nl-NL"/>
        </w:rPr>
        <w:t>_t</w:t>
      </w:r>
      <w:r w:rsidR="009C6C87" w:rsidRPr="007B3A3F">
        <w:rPr>
          <w:rFonts w:ascii="Lucida Sans Unicode" w:hAnsi="Lucida Sans Unicode" w:cs="Lucida Sans Unicode"/>
          <w:b/>
          <w:sz w:val="22"/>
          <w:lang w:val="nl-NL"/>
        </w:rPr>
        <w:t xml:space="preserve"> </w:t>
      </w:r>
      <w:r w:rsidR="00070F0A" w:rsidRPr="007B3A3F">
        <w:rPr>
          <w:rFonts w:ascii="Lucida Sans Unicode" w:hAnsi="Lucida Sans Unicode" w:cs="Lucida Sans Unicode"/>
          <w:b/>
          <w:sz w:val="22"/>
          <w:lang w:val="nl-NL"/>
        </w:rPr>
        <w:t>V</w:t>
      </w:r>
      <w:r w:rsidR="003C0B72" w:rsidRPr="007B3A3F">
        <w:rPr>
          <w:rFonts w:ascii="Lucida Sans Unicode" w:hAnsi="Lucida Sans Unicode" w:cs="Lucida Sans Unicode"/>
          <w:b/>
          <w:sz w:val="22"/>
          <w:lang w:val="nl-NL"/>
        </w:rPr>
        <w:t>ETT</w:t>
      </w:r>
      <w:r w:rsidR="00084C38" w:rsidRPr="007B3A3F">
        <w:rPr>
          <w:rFonts w:ascii="Lucida Sans Unicode" w:hAnsi="Lucida Sans Unicode" w:cs="Lucida Sans Unicode"/>
          <w:b/>
          <w:sz w:val="22"/>
          <w:lang w:val="nl-NL"/>
        </w:rPr>
        <w:t>[]</w:t>
      </w:r>
      <w:r w:rsidR="007A1B73" w:rsidRPr="007B3A3F">
        <w:rPr>
          <w:rFonts w:ascii="Lucida Sans Unicode" w:hAnsi="Lucida Sans Unicode" w:cs="Lucida Sans Unicode"/>
          <w:b/>
          <w:sz w:val="22"/>
          <w:lang w:val="nl-NL"/>
        </w:rPr>
        <w:t xml:space="preserve">, </w:t>
      </w:r>
      <w:r w:rsidRPr="007B3A3F">
        <w:rPr>
          <w:rFonts w:ascii="Lucida Sans Unicode" w:hAnsi="Lucida Sans Unicode" w:cs="Lucida Sans Unicode"/>
          <w:b/>
          <w:sz w:val="22"/>
          <w:lang w:val="nl-NL"/>
        </w:rPr>
        <w:t>uint8</w:t>
      </w:r>
      <w:r w:rsidR="00216795">
        <w:rPr>
          <w:rFonts w:ascii="Lucida Sans Unicode" w:hAnsi="Lucida Sans Unicode" w:cs="Lucida Sans Unicode"/>
          <w:b/>
          <w:sz w:val="22"/>
          <w:lang w:val="nl-NL"/>
        </w:rPr>
        <w:t>_t</w:t>
      </w:r>
      <w:r w:rsidR="007A1B73" w:rsidRPr="007B3A3F">
        <w:rPr>
          <w:rFonts w:ascii="Lucida Sans Unicode" w:hAnsi="Lucida Sans Unicode" w:cs="Lucida Sans Unicode"/>
          <w:b/>
          <w:sz w:val="22"/>
          <w:lang w:val="nl-NL"/>
        </w:rPr>
        <w:t xml:space="preserve"> num</w:t>
      </w:r>
      <w:r w:rsidR="003C0B72" w:rsidRPr="007B3A3F">
        <w:rPr>
          <w:rFonts w:ascii="Lucida Sans Unicode" w:hAnsi="Lucida Sans Unicode" w:cs="Lucida Sans Unicode"/>
          <w:b/>
          <w:sz w:val="22"/>
          <w:lang w:val="nl-NL"/>
        </w:rPr>
        <w:t>, uint8</w:t>
      </w:r>
      <w:r w:rsidR="00216795">
        <w:rPr>
          <w:rFonts w:ascii="Lucida Sans Unicode" w:hAnsi="Lucida Sans Unicode" w:cs="Lucida Sans Unicode"/>
          <w:b/>
          <w:sz w:val="22"/>
          <w:lang w:val="nl-NL"/>
        </w:rPr>
        <w:t>_t</w:t>
      </w:r>
      <w:r w:rsidR="003C0B72" w:rsidRPr="007B3A3F">
        <w:rPr>
          <w:rFonts w:ascii="Lucida Sans Unicode" w:hAnsi="Lucida Sans Unicode" w:cs="Lucida Sans Unicode"/>
          <w:b/>
          <w:sz w:val="22"/>
          <w:lang w:val="nl-NL"/>
        </w:rPr>
        <w:t xml:space="preserve"> *n_</w:t>
      </w:r>
      <w:r w:rsidR="00082790">
        <w:rPr>
          <w:rFonts w:ascii="Lucida Sans Unicode" w:hAnsi="Lucida Sans Unicode" w:cs="Lucida Sans Unicode"/>
          <w:b/>
          <w:sz w:val="22"/>
          <w:lang w:val="nl-NL"/>
        </w:rPr>
        <w:t>zeri</w:t>
      </w:r>
      <w:r w:rsidR="00911104" w:rsidRPr="007B3A3F">
        <w:rPr>
          <w:rFonts w:ascii="Lucida Sans Unicode" w:hAnsi="Lucida Sans Unicode" w:cs="Lucida Sans Unicode"/>
          <w:b/>
          <w:sz w:val="22"/>
          <w:lang w:val="nl-NL"/>
        </w:rPr>
        <w:t>)</w:t>
      </w:r>
      <w:r w:rsidR="007A1B73" w:rsidRPr="007B3A3F">
        <w:rPr>
          <w:rFonts w:ascii="Lucida Sans Unicode" w:hAnsi="Lucida Sans Unicode" w:cs="Lucida Sans Unicode"/>
          <w:b/>
          <w:sz w:val="22"/>
          <w:lang w:val="nl-NL"/>
        </w:rPr>
        <w:t>;</w:t>
      </w:r>
    </w:p>
    <w:p w14:paraId="76A5DACC" w14:textId="3F8DF579" w:rsidR="00872BC7" w:rsidRDefault="007A1B73" w:rsidP="00456993">
      <w:pPr>
        <w:pStyle w:val="ListParagraph"/>
        <w:numPr>
          <w:ilvl w:val="0"/>
          <w:numId w:val="21"/>
        </w:numPr>
        <w:spacing w:after="240"/>
        <w:ind w:left="1134" w:hanging="357"/>
        <w:jc w:val="left"/>
      </w:pPr>
      <w:r w:rsidRPr="004A0742">
        <w:t xml:space="preserve">dove </w:t>
      </w:r>
      <w:proofErr w:type="spellStart"/>
      <w:r w:rsidRPr="00EF3F83">
        <w:rPr>
          <w:i/>
          <w:iCs/>
        </w:rPr>
        <w:t>num</w:t>
      </w:r>
      <w:proofErr w:type="spellEnd"/>
      <w:r>
        <w:t xml:space="preserve"> indica </w:t>
      </w:r>
      <w:r w:rsidR="009C6C87">
        <w:t>il numero di elementi in VETT durante la prima fase di esecuzione</w:t>
      </w:r>
    </w:p>
    <w:p w14:paraId="5D5A4FCC" w14:textId="77777777" w:rsidR="00872BC7" w:rsidRDefault="00872BC7" w:rsidP="00872BC7">
      <w:pPr>
        <w:pStyle w:val="ListParagraph"/>
        <w:numPr>
          <w:ilvl w:val="1"/>
          <w:numId w:val="21"/>
        </w:numPr>
        <w:spacing w:after="240"/>
        <w:jc w:val="left"/>
      </w:pPr>
      <w:proofErr w:type="spellStart"/>
      <w:r>
        <w:t>num</w:t>
      </w:r>
      <w:proofErr w:type="spellEnd"/>
      <w:r>
        <w:t xml:space="preserve"> &lt; N se sono stati inseriti meno di N valori nel vettore</w:t>
      </w:r>
    </w:p>
    <w:p w14:paraId="0FEDBF8A" w14:textId="72DF1E49" w:rsidR="007A1B73" w:rsidRDefault="00872BC7" w:rsidP="00872BC7">
      <w:pPr>
        <w:pStyle w:val="ListParagraph"/>
        <w:numPr>
          <w:ilvl w:val="1"/>
          <w:numId w:val="21"/>
        </w:numPr>
        <w:spacing w:after="240"/>
        <w:jc w:val="left"/>
      </w:pPr>
      <w:proofErr w:type="spellStart"/>
      <w:r>
        <w:t>num</w:t>
      </w:r>
      <w:proofErr w:type="spellEnd"/>
      <w:r>
        <w:t xml:space="preserve"> = N se sono stati inseriti </w:t>
      </w:r>
      <w:r w:rsidR="007B3A3F">
        <w:t xml:space="preserve">N o </w:t>
      </w:r>
      <w:r>
        <w:t>più di N valori nel vettore</w:t>
      </w:r>
      <w:r w:rsidR="0034011D">
        <w:t xml:space="preserve"> (in modo circolare)</w:t>
      </w:r>
      <w:r w:rsidR="00DF443F">
        <w:t>.</w:t>
      </w:r>
      <w:r w:rsidR="003371D4">
        <w:br/>
      </w:r>
    </w:p>
    <w:p w14:paraId="2EC5E87B" w14:textId="77777777" w:rsidR="003C0B72" w:rsidRDefault="00DF443F" w:rsidP="0013407B">
      <w:pPr>
        <w:pStyle w:val="ListParagraph"/>
        <w:numPr>
          <w:ilvl w:val="0"/>
          <w:numId w:val="22"/>
        </w:numPr>
      </w:pPr>
      <w:r>
        <w:t xml:space="preserve">La sequenza di </w:t>
      </w:r>
      <w:r w:rsidR="00324109">
        <w:t>visualizza</w:t>
      </w:r>
      <w:r>
        <w:t>zione</w:t>
      </w:r>
      <w:r w:rsidR="00324109">
        <w:t xml:space="preserve"> </w:t>
      </w:r>
      <w:r>
        <w:t xml:space="preserve">tramite </w:t>
      </w:r>
      <w:r w:rsidR="00324109">
        <w:t xml:space="preserve">led </w:t>
      </w:r>
      <w:r w:rsidR="003C0B72">
        <w:t>deve avvenire come segue</w:t>
      </w:r>
    </w:p>
    <w:p w14:paraId="1A05CA5C" w14:textId="36CF22CD" w:rsidR="00324109" w:rsidRDefault="003C0B72" w:rsidP="003C0B72">
      <w:pPr>
        <w:pStyle w:val="ListParagraph"/>
        <w:numPr>
          <w:ilvl w:val="1"/>
          <w:numId w:val="22"/>
        </w:numPr>
      </w:pPr>
      <w:r>
        <w:t xml:space="preserve">Al termine della esecuzione della funzione, il valore massimo trovato </w:t>
      </w:r>
      <w:r w:rsidR="00324109">
        <w:t xml:space="preserve">viene </w:t>
      </w:r>
      <w:r>
        <w:t xml:space="preserve">mostrato sui led </w:t>
      </w:r>
      <w:r w:rsidR="00324109">
        <w:t xml:space="preserve">fino alla </w:t>
      </w:r>
      <w:r w:rsidR="006551E1">
        <w:t>press</w:t>
      </w:r>
      <w:r w:rsidR="00324109">
        <w:t>i</w:t>
      </w:r>
      <w:r w:rsidR="006551E1">
        <w:t xml:space="preserve">one di </w:t>
      </w:r>
      <w:r>
        <w:t>KEY1</w:t>
      </w:r>
    </w:p>
    <w:p w14:paraId="669079FF" w14:textId="468EDE3B" w:rsidR="00324109" w:rsidRDefault="00324109" w:rsidP="00324109">
      <w:pPr>
        <w:pStyle w:val="ListParagraph"/>
        <w:numPr>
          <w:ilvl w:val="1"/>
          <w:numId w:val="22"/>
        </w:numPr>
      </w:pPr>
      <w:r>
        <w:t>A</w:t>
      </w:r>
      <w:r w:rsidR="003C0B72">
        <w:t xml:space="preserve"> tale </w:t>
      </w:r>
      <w:r>
        <w:t xml:space="preserve">pressione di </w:t>
      </w:r>
      <w:r w:rsidR="003C0B72">
        <w:t xml:space="preserve">KEY1, si mostri sui led il numero di </w:t>
      </w:r>
      <w:r w:rsidR="00306390">
        <w:t xml:space="preserve">zeri in </w:t>
      </w:r>
      <w:proofErr w:type="spellStart"/>
      <w:r w:rsidR="003C0B72" w:rsidRPr="003C0B72">
        <w:rPr>
          <w:i/>
          <w:iCs/>
        </w:rPr>
        <w:t>n_</w:t>
      </w:r>
      <w:r w:rsidR="00FF3CD3">
        <w:rPr>
          <w:i/>
          <w:iCs/>
        </w:rPr>
        <w:t>zeri</w:t>
      </w:r>
      <w:proofErr w:type="spellEnd"/>
      <w:r w:rsidR="003C0B72">
        <w:t xml:space="preserve">. </w:t>
      </w:r>
    </w:p>
    <w:p w14:paraId="247C8403" w14:textId="7810F266" w:rsidR="003C0B72" w:rsidRDefault="003C0B72" w:rsidP="00324109">
      <w:pPr>
        <w:pStyle w:val="ListParagraph"/>
        <w:numPr>
          <w:ilvl w:val="1"/>
          <w:numId w:val="22"/>
        </w:numPr>
      </w:pPr>
      <w:r>
        <w:t>Ad una ulteriore pressione di KEY1</w:t>
      </w:r>
    </w:p>
    <w:p w14:paraId="0E4AABE2" w14:textId="183182C6" w:rsidR="00324109" w:rsidRDefault="00324109" w:rsidP="00324109">
      <w:pPr>
        <w:pStyle w:val="ListParagraph"/>
        <w:numPr>
          <w:ilvl w:val="2"/>
          <w:numId w:val="22"/>
        </w:numPr>
      </w:pPr>
      <w:r>
        <w:t xml:space="preserve">Il contenuto del vettore VETT </w:t>
      </w:r>
      <w:r w:rsidR="00FC73CF">
        <w:t xml:space="preserve">e di VAR </w:t>
      </w:r>
      <w:r>
        <w:t>v</w:t>
      </w:r>
      <w:r w:rsidR="00FC73CF">
        <w:t>engono</w:t>
      </w:r>
      <w:r>
        <w:t xml:space="preserve"> “azzerat</w:t>
      </w:r>
      <w:r w:rsidR="00FC73CF">
        <w:t>i</w:t>
      </w:r>
      <w:r>
        <w:t>” (si riporta alla configurazione iniziale con valore 0 in tutti gli elementi)</w:t>
      </w:r>
    </w:p>
    <w:p w14:paraId="476AFE7C" w14:textId="6AB17D12" w:rsidR="00324109" w:rsidRDefault="00324109" w:rsidP="00324109">
      <w:pPr>
        <w:pStyle w:val="ListParagraph"/>
        <w:numPr>
          <w:ilvl w:val="2"/>
          <w:numId w:val="22"/>
        </w:numPr>
      </w:pPr>
      <w:r>
        <w:t>I LED sono tutti spenti</w:t>
      </w:r>
    </w:p>
    <w:p w14:paraId="03918766" w14:textId="2B83B4C2" w:rsidR="00746E8A" w:rsidRDefault="00324109" w:rsidP="00324109">
      <w:pPr>
        <w:pStyle w:val="ListParagraph"/>
        <w:numPr>
          <w:ilvl w:val="2"/>
          <w:numId w:val="22"/>
        </w:numPr>
      </w:pPr>
      <w:r>
        <w:t>I</w:t>
      </w:r>
      <w:r w:rsidR="008C5D68">
        <w:t xml:space="preserve">l processo ricomincia </w:t>
      </w:r>
      <w:r w:rsidR="007A1B73">
        <w:t>da 2</w:t>
      </w:r>
      <w:r w:rsidR="005D2747">
        <w:t>)</w:t>
      </w:r>
      <w:r w:rsidR="007A1B73">
        <w:t xml:space="preserve"> </w:t>
      </w:r>
      <w:r w:rsidR="00427662">
        <w:t>aspettando il valore da inserire alla posizione 0</w:t>
      </w:r>
      <w:r w:rsidR="0034011D">
        <w:t xml:space="preserve"> di VETT</w:t>
      </w:r>
      <w:r w:rsidR="008C5D68">
        <w:t>.</w:t>
      </w:r>
    </w:p>
    <w:p w14:paraId="2C1EBD49" w14:textId="5991EADD" w:rsidR="00AE45A0" w:rsidRDefault="00AE45A0" w:rsidP="00AE45A0"/>
    <w:p w14:paraId="4DEC0A75" w14:textId="735A131A" w:rsidR="00AE45A0" w:rsidRDefault="00AE45A0" w:rsidP="00AE45A0"/>
    <w:p w14:paraId="619BBC29" w14:textId="2E8E6A81" w:rsidR="00AE45A0" w:rsidRDefault="00AE45A0" w:rsidP="00AE45A0"/>
    <w:p w14:paraId="2898A923" w14:textId="039D6821" w:rsidR="00AE45A0" w:rsidRDefault="00AE45A0" w:rsidP="00AE45A0"/>
    <w:p w14:paraId="48B0673F" w14:textId="43D4AA1B" w:rsidR="00AE45A0" w:rsidRPr="00435098" w:rsidRDefault="00AE45A0" w:rsidP="00AE45A0"/>
    <w:sectPr w:rsidR="00AE45A0" w:rsidRPr="00435098" w:rsidSect="003371D4">
      <w:type w:val="continuous"/>
      <w:pgSz w:w="11906" w:h="16838" w:code="9"/>
      <w:pgMar w:top="284" w:right="566" w:bottom="426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73E62" w14:textId="77777777" w:rsidR="00E85627" w:rsidRDefault="00E85627">
      <w:r>
        <w:separator/>
      </w:r>
    </w:p>
  </w:endnote>
  <w:endnote w:type="continuationSeparator" w:id="0">
    <w:p w14:paraId="05D27E38" w14:textId="77777777" w:rsidR="00E85627" w:rsidRDefault="00E8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BCB555" w14:textId="77777777" w:rsidR="00E85627" w:rsidRDefault="00E85627">
      <w:r>
        <w:separator/>
      </w:r>
    </w:p>
  </w:footnote>
  <w:footnote w:type="continuationSeparator" w:id="0">
    <w:p w14:paraId="12128D8B" w14:textId="77777777" w:rsidR="00E85627" w:rsidRDefault="00E85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6A8036E"/>
    <w:multiLevelType w:val="multilevel"/>
    <w:tmpl w:val="987C7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2623C"/>
    <w:multiLevelType w:val="hybridMultilevel"/>
    <w:tmpl w:val="7D64DE8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C1662"/>
    <w:multiLevelType w:val="hybridMultilevel"/>
    <w:tmpl w:val="2098BB68"/>
    <w:lvl w:ilvl="0" w:tplc="75C68EA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A35746D"/>
    <w:multiLevelType w:val="hybridMultilevel"/>
    <w:tmpl w:val="81CCF45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5">
      <w:start w:val="1"/>
      <w:numFmt w:val="upperLetter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693B9C"/>
    <w:multiLevelType w:val="hybridMultilevel"/>
    <w:tmpl w:val="9920FD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F">
      <w:start w:val="1"/>
      <w:numFmt w:val="decimal"/>
      <w:lvlText w:val="%3."/>
      <w:lvlJc w:val="lef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3B20C5"/>
    <w:multiLevelType w:val="hybridMultilevel"/>
    <w:tmpl w:val="C87E09C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20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4"/>
  </w:num>
  <w:num w:numId="7">
    <w:abstractNumId w:val="6"/>
  </w:num>
  <w:num w:numId="8">
    <w:abstractNumId w:val="3"/>
  </w:num>
  <w:num w:numId="9">
    <w:abstractNumId w:val="14"/>
  </w:num>
  <w:num w:numId="10">
    <w:abstractNumId w:val="10"/>
  </w:num>
  <w:num w:numId="11">
    <w:abstractNumId w:val="7"/>
  </w:num>
  <w:num w:numId="12">
    <w:abstractNumId w:val="8"/>
  </w:num>
  <w:num w:numId="13">
    <w:abstractNumId w:val="17"/>
  </w:num>
  <w:num w:numId="14">
    <w:abstractNumId w:val="15"/>
  </w:num>
  <w:num w:numId="15">
    <w:abstractNumId w:val="2"/>
  </w:num>
  <w:num w:numId="16">
    <w:abstractNumId w:val="13"/>
  </w:num>
  <w:num w:numId="17">
    <w:abstractNumId w:val="21"/>
  </w:num>
  <w:num w:numId="18">
    <w:abstractNumId w:val="19"/>
  </w:num>
  <w:num w:numId="19">
    <w:abstractNumId w:val="12"/>
  </w:num>
  <w:num w:numId="20">
    <w:abstractNumId w:val="11"/>
  </w:num>
  <w:num w:numId="21">
    <w:abstractNumId w:val="16"/>
  </w:num>
  <w:num w:numId="22">
    <w:abstractNumId w:val="18"/>
  </w:num>
  <w:num w:numId="23">
    <w:abstractNumId w:val="22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wNTE3N7C0NLI0MLNQ0lEKTi0uzszPAykwrQUAmWzp+iwAAAA="/>
  </w:docVars>
  <w:rsids>
    <w:rsidRoot w:val="00401CF5"/>
    <w:rsid w:val="00002990"/>
    <w:rsid w:val="000424A0"/>
    <w:rsid w:val="0005500C"/>
    <w:rsid w:val="00057164"/>
    <w:rsid w:val="00057192"/>
    <w:rsid w:val="00062098"/>
    <w:rsid w:val="00070F0A"/>
    <w:rsid w:val="00081765"/>
    <w:rsid w:val="00082790"/>
    <w:rsid w:val="00084C38"/>
    <w:rsid w:val="00096C0E"/>
    <w:rsid w:val="000E02D8"/>
    <w:rsid w:val="000F38AD"/>
    <w:rsid w:val="0010573C"/>
    <w:rsid w:val="001140AC"/>
    <w:rsid w:val="0013407B"/>
    <w:rsid w:val="00136DB2"/>
    <w:rsid w:val="00167BE5"/>
    <w:rsid w:val="0017258A"/>
    <w:rsid w:val="001A7F67"/>
    <w:rsid w:val="001B39D8"/>
    <w:rsid w:val="001C4F96"/>
    <w:rsid w:val="002137E7"/>
    <w:rsid w:val="00216795"/>
    <w:rsid w:val="00223B86"/>
    <w:rsid w:val="002263B2"/>
    <w:rsid w:val="0023144A"/>
    <w:rsid w:val="00256B59"/>
    <w:rsid w:val="00273BA9"/>
    <w:rsid w:val="002B0685"/>
    <w:rsid w:val="002B3DD7"/>
    <w:rsid w:val="002C1AC9"/>
    <w:rsid w:val="002D4A3A"/>
    <w:rsid w:val="002E4819"/>
    <w:rsid w:val="002F5893"/>
    <w:rsid w:val="00306390"/>
    <w:rsid w:val="00315FDD"/>
    <w:rsid w:val="00320E35"/>
    <w:rsid w:val="00324109"/>
    <w:rsid w:val="00325EF4"/>
    <w:rsid w:val="003371D4"/>
    <w:rsid w:val="0034011D"/>
    <w:rsid w:val="00353CB7"/>
    <w:rsid w:val="00355006"/>
    <w:rsid w:val="00383369"/>
    <w:rsid w:val="00385144"/>
    <w:rsid w:val="003B2C3B"/>
    <w:rsid w:val="003C0B72"/>
    <w:rsid w:val="003C5E9F"/>
    <w:rsid w:val="003D2A42"/>
    <w:rsid w:val="003F5DD2"/>
    <w:rsid w:val="00400B86"/>
    <w:rsid w:val="00401CF5"/>
    <w:rsid w:val="00403E5D"/>
    <w:rsid w:val="004166BB"/>
    <w:rsid w:val="00427662"/>
    <w:rsid w:val="00435098"/>
    <w:rsid w:val="004425B2"/>
    <w:rsid w:val="00456993"/>
    <w:rsid w:val="00472696"/>
    <w:rsid w:val="00475C4E"/>
    <w:rsid w:val="00496D87"/>
    <w:rsid w:val="004A0742"/>
    <w:rsid w:val="004D240A"/>
    <w:rsid w:val="004E21C7"/>
    <w:rsid w:val="004F03ED"/>
    <w:rsid w:val="004F26FE"/>
    <w:rsid w:val="004F5939"/>
    <w:rsid w:val="0050099F"/>
    <w:rsid w:val="005102BB"/>
    <w:rsid w:val="00522679"/>
    <w:rsid w:val="005327E1"/>
    <w:rsid w:val="005333CB"/>
    <w:rsid w:val="00535B9D"/>
    <w:rsid w:val="005378EA"/>
    <w:rsid w:val="0054712B"/>
    <w:rsid w:val="0056762C"/>
    <w:rsid w:val="00587B26"/>
    <w:rsid w:val="00590EA0"/>
    <w:rsid w:val="005A1C5E"/>
    <w:rsid w:val="005A5C69"/>
    <w:rsid w:val="005D2747"/>
    <w:rsid w:val="005D6220"/>
    <w:rsid w:val="005D6F18"/>
    <w:rsid w:val="005E4973"/>
    <w:rsid w:val="00607C0E"/>
    <w:rsid w:val="00613CC5"/>
    <w:rsid w:val="0061446C"/>
    <w:rsid w:val="00615775"/>
    <w:rsid w:val="006228C2"/>
    <w:rsid w:val="006467D2"/>
    <w:rsid w:val="00650517"/>
    <w:rsid w:val="006551E1"/>
    <w:rsid w:val="006619B4"/>
    <w:rsid w:val="00662A3C"/>
    <w:rsid w:val="00680D21"/>
    <w:rsid w:val="006943C2"/>
    <w:rsid w:val="006A50FE"/>
    <w:rsid w:val="006B26E4"/>
    <w:rsid w:val="006B64CD"/>
    <w:rsid w:val="006C5122"/>
    <w:rsid w:val="006C743E"/>
    <w:rsid w:val="006D46F9"/>
    <w:rsid w:val="006D4BFA"/>
    <w:rsid w:val="006E6BB4"/>
    <w:rsid w:val="007446D0"/>
    <w:rsid w:val="00746E8A"/>
    <w:rsid w:val="00754F7C"/>
    <w:rsid w:val="007617A9"/>
    <w:rsid w:val="00781968"/>
    <w:rsid w:val="007A1B73"/>
    <w:rsid w:val="007A3DBC"/>
    <w:rsid w:val="007B0C18"/>
    <w:rsid w:val="007B3A3F"/>
    <w:rsid w:val="007C4361"/>
    <w:rsid w:val="007C6730"/>
    <w:rsid w:val="007C7719"/>
    <w:rsid w:val="007E3691"/>
    <w:rsid w:val="007F3ABB"/>
    <w:rsid w:val="00806BB0"/>
    <w:rsid w:val="008116D4"/>
    <w:rsid w:val="00815672"/>
    <w:rsid w:val="008419DF"/>
    <w:rsid w:val="0085621C"/>
    <w:rsid w:val="008635FE"/>
    <w:rsid w:val="00867FE7"/>
    <w:rsid w:val="00870FA2"/>
    <w:rsid w:val="00872BC7"/>
    <w:rsid w:val="008773FA"/>
    <w:rsid w:val="008B029F"/>
    <w:rsid w:val="008B3A76"/>
    <w:rsid w:val="008B707A"/>
    <w:rsid w:val="008B7B63"/>
    <w:rsid w:val="008C3ECA"/>
    <w:rsid w:val="008C5D68"/>
    <w:rsid w:val="008F48AC"/>
    <w:rsid w:val="00911104"/>
    <w:rsid w:val="009134A5"/>
    <w:rsid w:val="009263EC"/>
    <w:rsid w:val="00926568"/>
    <w:rsid w:val="00931548"/>
    <w:rsid w:val="00932483"/>
    <w:rsid w:val="0093440C"/>
    <w:rsid w:val="0096111D"/>
    <w:rsid w:val="0099597E"/>
    <w:rsid w:val="009A1798"/>
    <w:rsid w:val="009A20B3"/>
    <w:rsid w:val="009C6C87"/>
    <w:rsid w:val="009D0D76"/>
    <w:rsid w:val="009D1443"/>
    <w:rsid w:val="009F073F"/>
    <w:rsid w:val="009F4D86"/>
    <w:rsid w:val="00A314E5"/>
    <w:rsid w:val="00A62F2D"/>
    <w:rsid w:val="00A65ECE"/>
    <w:rsid w:val="00A74759"/>
    <w:rsid w:val="00A839F8"/>
    <w:rsid w:val="00AE45A0"/>
    <w:rsid w:val="00AF2EA5"/>
    <w:rsid w:val="00AF34E7"/>
    <w:rsid w:val="00B3209A"/>
    <w:rsid w:val="00B53F7C"/>
    <w:rsid w:val="00B57378"/>
    <w:rsid w:val="00B634AC"/>
    <w:rsid w:val="00B80F27"/>
    <w:rsid w:val="00B91960"/>
    <w:rsid w:val="00B94A6A"/>
    <w:rsid w:val="00BA40FE"/>
    <w:rsid w:val="00BC2B25"/>
    <w:rsid w:val="00BD6AEF"/>
    <w:rsid w:val="00BE7BA8"/>
    <w:rsid w:val="00C02596"/>
    <w:rsid w:val="00C03D12"/>
    <w:rsid w:val="00C11F63"/>
    <w:rsid w:val="00C14778"/>
    <w:rsid w:val="00C16733"/>
    <w:rsid w:val="00C23C67"/>
    <w:rsid w:val="00C2428D"/>
    <w:rsid w:val="00C34631"/>
    <w:rsid w:val="00C506B8"/>
    <w:rsid w:val="00C85C3C"/>
    <w:rsid w:val="00C910C8"/>
    <w:rsid w:val="00C93076"/>
    <w:rsid w:val="00CA3A91"/>
    <w:rsid w:val="00CB6FA2"/>
    <w:rsid w:val="00D47498"/>
    <w:rsid w:val="00D65750"/>
    <w:rsid w:val="00D65CF9"/>
    <w:rsid w:val="00DC6C08"/>
    <w:rsid w:val="00DE20A3"/>
    <w:rsid w:val="00DE60DB"/>
    <w:rsid w:val="00DF443F"/>
    <w:rsid w:val="00E06EEF"/>
    <w:rsid w:val="00E43510"/>
    <w:rsid w:val="00E73536"/>
    <w:rsid w:val="00E82AD8"/>
    <w:rsid w:val="00E843F8"/>
    <w:rsid w:val="00E85627"/>
    <w:rsid w:val="00EA2E77"/>
    <w:rsid w:val="00EF3F83"/>
    <w:rsid w:val="00F0265C"/>
    <w:rsid w:val="00F13904"/>
    <w:rsid w:val="00F154C6"/>
    <w:rsid w:val="00F17A69"/>
    <w:rsid w:val="00F20BAF"/>
    <w:rsid w:val="00F5359E"/>
    <w:rsid w:val="00F8125D"/>
    <w:rsid w:val="00FA5DD1"/>
    <w:rsid w:val="00FA68EC"/>
    <w:rsid w:val="00FC73CF"/>
    <w:rsid w:val="00FD312F"/>
    <w:rsid w:val="00FE7885"/>
    <w:rsid w:val="00F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73365755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  <w:style w:type="paragraph" w:styleId="Revision">
    <w:name w:val="Revision"/>
    <w:hidden/>
    <w:uiPriority w:val="99"/>
    <w:semiHidden/>
    <w:rsid w:val="00F5359E"/>
    <w:rPr>
      <w:sz w:val="24"/>
    </w:rPr>
  </w:style>
  <w:style w:type="character" w:customStyle="1" w:styleId="elementtoproof">
    <w:name w:val="elementtoproof"/>
    <w:basedOn w:val="DefaultParagraphFont"/>
    <w:rsid w:val="008B7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Presentation.ppt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PowerPoint_Presentation1.ppt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1</TotalTime>
  <Pages>2</Pages>
  <Words>762</Words>
  <Characters>3828</Characters>
  <Application>Microsoft Office Word</Application>
  <DocSecurity>0</DocSecurity>
  <Lines>31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MATTIA SCHINA</cp:lastModifiedBy>
  <cp:revision>18</cp:revision>
  <cp:lastPrinted>2020-02-03T09:23:00Z</cp:lastPrinted>
  <dcterms:created xsi:type="dcterms:W3CDTF">2026-02-01T22:49:00Z</dcterms:created>
  <dcterms:modified xsi:type="dcterms:W3CDTF">2026-02-19T10:36:00Z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eb3d0790257657cc2ecd19ddc8b1feb1bacf69e2527f86980409d7b75daa32ff</vt:lpwstr>
  </property>
</Properties>
</file>