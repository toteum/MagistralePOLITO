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5910F" w14:textId="25D38959" w:rsidR="00F13904" w:rsidRPr="006C5122" w:rsidRDefault="00764F6D" w:rsidP="008E6DBF">
      <w:pPr>
        <w:pStyle w:val="KeyTitle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286BF" wp14:editId="1F17F6AD">
                <wp:simplePos x="0" y="0"/>
                <wp:positionH relativeFrom="margin">
                  <wp:posOffset>3054350</wp:posOffset>
                </wp:positionH>
                <wp:positionV relativeFrom="margin">
                  <wp:posOffset>-48260</wp:posOffset>
                </wp:positionV>
                <wp:extent cx="3656965" cy="1996440"/>
                <wp:effectExtent l="0" t="0" r="19685" b="228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996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C2350" w14:textId="4FA3759F" w:rsidR="00764F6D" w:rsidRPr="00E06EEF" w:rsidRDefault="00764F6D" w:rsidP="00764F6D">
                            <w:pPr>
                              <w:jc w:val="right"/>
                            </w:pPr>
                            <w:r w:rsidRPr="00E06EEF">
                              <w:t>Nome e Cognome</w:t>
                            </w:r>
                            <w:r w:rsidR="00C87786">
                              <w:t xml:space="preserve">  </w:t>
                            </w:r>
                            <w:r w:rsidR="00276123">
                              <w:t>….</w:t>
                            </w:r>
                            <w:bookmarkStart w:id="0" w:name="_GoBack"/>
                            <w:bookmarkEnd w:id="0"/>
                            <w:r w:rsidR="00F4132D">
                              <w:t xml:space="preserve"> </w:t>
                            </w:r>
                            <w:r w:rsidR="00CC6F83">
                              <w:t>…</w:t>
                            </w:r>
                          </w:p>
                          <w:p w14:paraId="64A3A8A6" w14:textId="7CB415DB" w:rsidR="00764F6D" w:rsidRDefault="00764F6D" w:rsidP="00764F6D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 w:rsidR="00C87786">
                              <w:t xml:space="preserve"> </w:t>
                            </w:r>
                            <w:r w:rsidR="00CC6F83">
                              <w:t>……</w:t>
                            </w:r>
                            <w:r w:rsidR="00F4132D">
                              <w:t xml:space="preserve"> </w:t>
                            </w:r>
                            <w:r w:rsidR="00CC6F83">
                              <w:t>…………</w:t>
                            </w:r>
                          </w:p>
                          <w:p w14:paraId="7589DA6B" w14:textId="1833C6CD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>odice compila senza errori:              sì [</w:t>
                            </w:r>
                            <w:r w:rsidR="0014593C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448D2D36" w14:textId="42D650A1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>Ho provato i</w:t>
                            </w:r>
                            <w:r w:rsidRPr="00066C78">
                              <w:t>l progetto in emulazione:   sì [ ] no [</w:t>
                            </w:r>
                            <w:r w:rsidR="0006238E">
                              <w:t>X</w:t>
                            </w:r>
                            <w:r w:rsidRPr="00066C78">
                              <w:t>]</w:t>
                            </w:r>
                          </w:p>
                          <w:p w14:paraId="770C51A5" w14:textId="48821E6E" w:rsidR="00764F6D" w:rsidRPr="00066C78" w:rsidRDefault="00764F6D" w:rsidP="00764F6D">
                            <w:pPr>
                              <w:jc w:val="center"/>
                            </w:pPr>
                            <w:r>
                              <w:t xml:space="preserve">Ho provato il </w:t>
                            </w:r>
                            <w:r w:rsidRPr="00066C78">
                              <w:t>progetto su board:            sì [</w:t>
                            </w:r>
                            <w:r w:rsidR="0006238E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2EA52FC3" w14:textId="7DEAA6F8" w:rsidR="00764F6D" w:rsidRPr="00066C78" w:rsidRDefault="00764F6D" w:rsidP="00764F6D">
                            <w:pPr>
                              <w:jc w:val="center"/>
                            </w:pPr>
                            <w:r w:rsidRPr="00066C78">
                              <w:t>L’ambiente di debug è stato utilizzato : sì [</w:t>
                            </w:r>
                            <w:r w:rsidR="0006238E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12261965" w14:textId="77777777" w:rsidR="00764F6D" w:rsidRPr="006C5122" w:rsidRDefault="00764F6D" w:rsidP="00764F6D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Desidero ritirarmi [ 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286BF" id="Rectangle 1" o:spid="_x0000_s1026" style="position:absolute;left:0;text-align:left;margin-left:240.5pt;margin-top:-3.8pt;width:287.95pt;height:15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" fillcolor="white [3201]" strokecolor="black [3200]" strokeweight="1pt">
                <v:textbox>
                  <w:txbxContent>
                    <w:p w14:paraId="78BC2350" w14:textId="4FA3759F" w:rsidR="00764F6D" w:rsidRPr="00E06EEF" w:rsidRDefault="00764F6D" w:rsidP="00764F6D">
                      <w:pPr>
                        <w:jc w:val="right"/>
                      </w:pPr>
                      <w:r w:rsidRPr="00E06EEF">
                        <w:t>Nome e Cognome</w:t>
                      </w:r>
                      <w:r w:rsidR="00C87786">
                        <w:t xml:space="preserve">  </w:t>
                      </w:r>
                      <w:r w:rsidR="00276123">
                        <w:t>….</w:t>
                      </w:r>
                      <w:bookmarkStart w:id="1" w:name="_GoBack"/>
                      <w:bookmarkEnd w:id="1"/>
                      <w:r w:rsidR="00F4132D">
                        <w:t xml:space="preserve"> </w:t>
                      </w:r>
                      <w:r w:rsidR="00CC6F83">
                        <w:t>…</w:t>
                      </w:r>
                    </w:p>
                    <w:p w14:paraId="64A3A8A6" w14:textId="7CB415DB" w:rsidR="00764F6D" w:rsidRDefault="00764F6D" w:rsidP="00764F6D">
                      <w:pPr>
                        <w:jc w:val="right"/>
                      </w:pPr>
                      <w:r w:rsidRPr="00E06EEF">
                        <w:t>Matricola</w:t>
                      </w:r>
                      <w:r w:rsidR="00C87786">
                        <w:t xml:space="preserve"> </w:t>
                      </w:r>
                      <w:r w:rsidR="00CC6F83">
                        <w:t>……</w:t>
                      </w:r>
                      <w:r w:rsidR="00F4132D">
                        <w:t xml:space="preserve"> </w:t>
                      </w:r>
                      <w:r w:rsidR="00CC6F83">
                        <w:t>…………</w:t>
                      </w:r>
                    </w:p>
                    <w:p w14:paraId="7589DA6B" w14:textId="1833C6CD" w:rsidR="00764F6D" w:rsidRPr="00066C78" w:rsidRDefault="00764F6D" w:rsidP="00764F6D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>odice compila senza errori:              sì [</w:t>
                      </w:r>
                      <w:r w:rsidR="0014593C">
                        <w:t>X</w:t>
                      </w:r>
                      <w:r w:rsidRPr="00066C78">
                        <w:t>] no [ ]</w:t>
                      </w:r>
                    </w:p>
                    <w:p w14:paraId="448D2D36" w14:textId="42D650A1" w:rsidR="00764F6D" w:rsidRPr="00066C78" w:rsidRDefault="00764F6D" w:rsidP="00764F6D">
                      <w:pPr>
                        <w:jc w:val="center"/>
                      </w:pPr>
                      <w:r>
                        <w:t>Ho provato i</w:t>
                      </w:r>
                      <w:r w:rsidRPr="00066C78">
                        <w:t>l progetto in emulazione:   sì [ ] no [</w:t>
                      </w:r>
                      <w:r w:rsidR="0006238E">
                        <w:t>X</w:t>
                      </w:r>
                      <w:r w:rsidRPr="00066C78">
                        <w:t>]</w:t>
                      </w:r>
                    </w:p>
                    <w:p w14:paraId="770C51A5" w14:textId="48821E6E" w:rsidR="00764F6D" w:rsidRPr="00066C78" w:rsidRDefault="00764F6D" w:rsidP="00764F6D">
                      <w:pPr>
                        <w:jc w:val="center"/>
                      </w:pPr>
                      <w:r>
                        <w:t xml:space="preserve">Ho provato il </w:t>
                      </w:r>
                      <w:r w:rsidRPr="00066C78">
                        <w:t>progetto su board:            sì [</w:t>
                      </w:r>
                      <w:r w:rsidR="0006238E">
                        <w:t>X</w:t>
                      </w:r>
                      <w:r w:rsidRPr="00066C78">
                        <w:t>] no [ ]</w:t>
                      </w:r>
                    </w:p>
                    <w:p w14:paraId="2EA52FC3" w14:textId="7DEAA6F8" w:rsidR="00764F6D" w:rsidRPr="00066C78" w:rsidRDefault="00764F6D" w:rsidP="00764F6D">
                      <w:pPr>
                        <w:jc w:val="center"/>
                      </w:pPr>
                      <w:r w:rsidRPr="00066C78">
                        <w:t>L’ambiente di debug è stato utilizzato : sì [</w:t>
                      </w:r>
                      <w:r w:rsidR="0006238E">
                        <w:t>X</w:t>
                      </w:r>
                      <w:r w:rsidRPr="00066C78">
                        <w:t>] no [ ]</w:t>
                      </w:r>
                    </w:p>
                    <w:p w14:paraId="12261965" w14:textId="77777777" w:rsidR="00764F6D" w:rsidRPr="006C5122" w:rsidRDefault="00764F6D" w:rsidP="00764F6D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Desidero ritirarmi [ ]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46BA9BA7" w14:textId="5B45E7DE" w:rsidR="00F13904" w:rsidRPr="008773FA" w:rsidRDefault="008773FA" w:rsidP="008E6DBF">
      <w:pPr>
        <w:pStyle w:val="KeyTitle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>ARM</w:t>
      </w:r>
      <w:r w:rsidR="00BC2496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BC2496">
        <w:rPr>
          <w:sz w:val="22"/>
        </w:rPr>
        <w:t xml:space="preserve">8 </w:t>
      </w:r>
      <w:r w:rsidR="001542D5">
        <w:rPr>
          <w:sz w:val="22"/>
        </w:rPr>
        <w:t xml:space="preserve">febbraio </w:t>
      </w:r>
      <w:r w:rsidR="00F13904" w:rsidRPr="008773FA">
        <w:rPr>
          <w:sz w:val="22"/>
        </w:rPr>
        <w:t>20</w:t>
      </w:r>
      <w:r w:rsidR="00E06EEF" w:rsidRPr="008773FA">
        <w:rPr>
          <w:sz w:val="22"/>
        </w:rPr>
        <w:t>2</w:t>
      </w:r>
      <w:r w:rsidR="001542D5">
        <w:rPr>
          <w:sz w:val="22"/>
        </w:rPr>
        <w:t>4</w:t>
      </w:r>
      <w:r w:rsidR="0008444E">
        <w:rPr>
          <w:sz w:val="22"/>
        </w:rPr>
        <w:t xml:space="preserve"> – T</w:t>
      </w:r>
      <w:r w:rsidR="00B53D31">
        <w:rPr>
          <w:sz w:val="22"/>
        </w:rPr>
        <w:t>2</w:t>
      </w:r>
    </w:p>
    <w:p w14:paraId="068D4BE1" w14:textId="509BEAE9" w:rsidR="00764F6D" w:rsidRPr="00F13904" w:rsidRDefault="00764F6D" w:rsidP="00764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r>
        <w:rPr>
          <w:u w:val="single"/>
          <w:lang w:val="en-GB"/>
        </w:rPr>
        <w:t>Leggere con attenzione</w:t>
      </w:r>
      <w:r w:rsidRPr="00F13904">
        <w:rPr>
          <w:u w:val="single"/>
          <w:lang w:val="en-GB"/>
        </w:rPr>
        <w:t>:</w:t>
      </w:r>
    </w:p>
    <w:p w14:paraId="75A4A950" w14:textId="74CD174F" w:rsidR="00764F6D" w:rsidRPr="00E06EEF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49005334" w14:textId="6A51E812" w:rsidR="00764F6D" w:rsidRPr="00E06EEF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2C84D685" w14:textId="376A69E9" w:rsidR="00764F6D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7F2683FB" w14:textId="4DEF5D52" w:rsidR="00764F6D" w:rsidRPr="00E06EEF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03A221F5" w14:textId="77777777" w:rsidR="00764F6D" w:rsidRPr="00E06EEF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7DFD6B86" w14:textId="053B7719" w:rsidR="00764F6D" w:rsidRPr="0061446C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7E12E45E" w14:textId="455FB381" w:rsidR="00764F6D" w:rsidRPr="00C27976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modern architecture)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35CFF18B" w14:textId="7AA25B6B" w:rsidR="00764F6D" w:rsidRPr="008773FA" w:rsidRDefault="00764F6D" w:rsidP="00764F6D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watch che permettono di seguire il flusso del programma.</w:t>
      </w:r>
    </w:p>
    <w:p w14:paraId="26E529C0" w14:textId="6CEB9C2E" w:rsidR="009F073F" w:rsidRPr="00A74759" w:rsidRDefault="00325EF4" w:rsidP="00F13904">
      <w:pPr>
        <w:ind w:firstLine="0"/>
        <w:rPr>
          <w:u w:val="single"/>
        </w:rPr>
      </w:pPr>
      <w:r>
        <w:rPr>
          <w:u w:val="single"/>
        </w:rPr>
        <w:t xml:space="preserve">Esercizio </w:t>
      </w:r>
      <w:r w:rsidR="00B57378" w:rsidRPr="00A74759">
        <w:rPr>
          <w:u w:val="single"/>
        </w:rPr>
        <w:t>1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700A6D4C" w14:textId="77777777" w:rsidR="00BC2496" w:rsidRPr="00A74759" w:rsidRDefault="00BC2496" w:rsidP="00BC2496">
      <w:pPr>
        <w:ind w:firstLine="0"/>
      </w:pPr>
      <w:r w:rsidRPr="00A74759">
        <w:t xml:space="preserve">Sviluppare le seguenti funzionalità </w:t>
      </w:r>
      <w:r>
        <w:t>per la scheda LANDTIGER ed il system-on-chip LPC1768.</w:t>
      </w:r>
    </w:p>
    <w:p w14:paraId="72EA3D3A" w14:textId="77777777" w:rsidR="00E95CD0" w:rsidRDefault="00E95CD0" w:rsidP="00E95CD0">
      <w:pPr>
        <w:pStyle w:val="Paragrafoelenco"/>
        <w:numPr>
          <w:ilvl w:val="0"/>
          <w:numId w:val="18"/>
        </w:numPr>
      </w:pPr>
      <w:r>
        <w:t>Si vuole realizzare un gioco che chieda all’utente di premere un pulsante per un certo periodo di tempo e misurarne l’accuratezza.</w:t>
      </w:r>
    </w:p>
    <w:p w14:paraId="65C56081" w14:textId="229FDE4F" w:rsidR="006F213C" w:rsidRDefault="006F213C" w:rsidP="006F213C">
      <w:pPr>
        <w:pStyle w:val="Paragrafoelenco"/>
        <w:numPr>
          <w:ilvl w:val="0"/>
          <w:numId w:val="18"/>
        </w:numPr>
      </w:pPr>
      <w:r>
        <w:t>Il sistema deve visualizzare in binario sui LED il tempo in decimi di secondo in cui l’utente deve tenere premuto il pulsante KEY1 (as esempio il valore 35 corrisponde a 3,5 secondi).</w:t>
      </w:r>
    </w:p>
    <w:p w14:paraId="3FF331D3" w14:textId="77777777" w:rsidR="00CF7472" w:rsidRDefault="006F213C" w:rsidP="00CF7472">
      <w:pPr>
        <w:pStyle w:val="Paragrafoelenco"/>
        <w:numPr>
          <w:ilvl w:val="1"/>
          <w:numId w:val="18"/>
        </w:numPr>
      </w:pPr>
      <w:r>
        <w:t xml:space="preserve">Alla pressione di KEY1, i LED inizieranno a </w:t>
      </w:r>
      <w:r w:rsidR="00E95CD0">
        <w:t>mostrare</w:t>
      </w:r>
      <w:r>
        <w:t xml:space="preserve"> un conto alla rovescia</w:t>
      </w:r>
      <w:r w:rsidR="00E95CD0">
        <w:t xml:space="preserve"> binario</w:t>
      </w:r>
      <w:r>
        <w:t xml:space="preserve"> che mostra quant</w:t>
      </w:r>
      <w:r w:rsidR="009F5EAF">
        <w:t>i decimi di secondo</w:t>
      </w:r>
      <w:r>
        <w:t xml:space="preserve"> l’utente deve ancora mantenere la pressione sul pulsante. </w:t>
      </w:r>
    </w:p>
    <w:p w14:paraId="652459B6" w14:textId="4ACD8418" w:rsidR="00CF7472" w:rsidRDefault="00CF7472" w:rsidP="00CF7472">
      <w:pPr>
        <w:pStyle w:val="Paragrafoelenco"/>
        <w:numPr>
          <w:ilvl w:val="1"/>
          <w:numId w:val="18"/>
        </w:numPr>
      </w:pPr>
      <w:r>
        <w:t xml:space="preserve">Il gioco si ripete per N volte, proponendo i conteggi presenti in un vettore denominato VETT composto di N elementi </w:t>
      </w:r>
      <w:r w:rsidRPr="006F213C">
        <w:t xml:space="preserve">di tipo unsigned </w:t>
      </w:r>
      <w:r>
        <w:t xml:space="preserve">int </w:t>
      </w:r>
      <w:r w:rsidRPr="006F213C">
        <w:t>su 8 bit</w:t>
      </w:r>
      <w:r>
        <w:t>:</w:t>
      </w:r>
    </w:p>
    <w:p w14:paraId="3ED5F254" w14:textId="27CF230F" w:rsidR="00CF7472" w:rsidRDefault="00CF7472" w:rsidP="00CF7472">
      <w:pPr>
        <w:pStyle w:val="Paragrafoelenco"/>
        <w:numPr>
          <w:ilvl w:val="1"/>
          <w:numId w:val="18"/>
        </w:numPr>
      </w:pPr>
      <w:r>
        <w:t>VETT[N] = [35, 20, 80, 46];  // N = 4 in questo esempio, definiti a tempo di compilazione</w:t>
      </w:r>
    </w:p>
    <w:p w14:paraId="1669698D" w14:textId="77777777" w:rsidR="00CF7472" w:rsidRDefault="00CF7472" w:rsidP="00CF7472">
      <w:pPr>
        <w:pStyle w:val="Paragrafoelenco"/>
        <w:ind w:left="1440" w:firstLine="0"/>
      </w:pPr>
    </w:p>
    <w:p w14:paraId="1DFC7F0C" w14:textId="3B8E00DD" w:rsidR="001B4B4D" w:rsidRDefault="00CF7472" w:rsidP="00CF7472">
      <w:pPr>
        <w:pStyle w:val="Paragrafoelenco"/>
        <w:numPr>
          <w:ilvl w:val="0"/>
          <w:numId w:val="18"/>
        </w:numPr>
      </w:pPr>
      <w:r>
        <w:t>Quando il conteggio lanciato a</w:t>
      </w:r>
      <w:r w:rsidR="006F213C">
        <w:t>rriva a 0</w:t>
      </w:r>
      <w:r>
        <w:t>,</w:t>
      </w:r>
      <w:r w:rsidR="009F5EAF">
        <w:t xml:space="preserve"> </w:t>
      </w:r>
      <w:r w:rsidR="006F213C">
        <w:t>i led si spengono.</w:t>
      </w:r>
      <w:r w:rsidR="009F5EAF">
        <w:t xml:space="preserve"> </w:t>
      </w:r>
      <w:r>
        <w:t>L’utente dovrà rilasciare la pressione di KEY1 nel modo più preciso possibile rispetto al conteggio. Il programma deve calcolare tale differenza, che può essere positiva (KEY1 rilasciato in ritardo) o negativa (KEY1 rilasciato in anticipo).</w:t>
      </w:r>
    </w:p>
    <w:p w14:paraId="09589A89" w14:textId="77777777" w:rsidR="00CF7472" w:rsidRDefault="00CF7472" w:rsidP="00CF7472">
      <w:pPr>
        <w:pStyle w:val="Paragrafoelenco"/>
        <w:ind w:firstLine="0"/>
      </w:pPr>
    </w:p>
    <w:p w14:paraId="4C536276" w14:textId="590F6537" w:rsidR="00BC2496" w:rsidRDefault="00CF7472" w:rsidP="00BC2496">
      <w:pPr>
        <w:pStyle w:val="Paragrafoelenco"/>
        <w:numPr>
          <w:ilvl w:val="0"/>
          <w:numId w:val="18"/>
        </w:numPr>
      </w:pPr>
      <w:r>
        <w:t xml:space="preserve">Le differenze </w:t>
      </w:r>
      <w:r w:rsidR="009F5EAF">
        <w:t>vengono salvat</w:t>
      </w:r>
      <w:r>
        <w:t>e</w:t>
      </w:r>
      <w:r w:rsidR="009F5EAF">
        <w:t xml:space="preserve"> in un vettore VETT2[N] di tipo </w:t>
      </w:r>
      <w:r w:rsidR="003F005A">
        <w:t>int</w:t>
      </w:r>
      <w:r w:rsidR="00B53D31">
        <w:t>8_</w:t>
      </w:r>
      <w:r w:rsidR="003F005A">
        <w:t>t</w:t>
      </w:r>
      <w:r w:rsidR="009F5EAF">
        <w:t xml:space="preserve"> inizialmente vuoto.</w:t>
      </w:r>
      <w:r>
        <w:t xml:space="preserve"> </w:t>
      </w:r>
      <w:r w:rsidR="00BC2496">
        <w:t>Quando il vettore VETT</w:t>
      </w:r>
      <w:r w:rsidR="009F5EAF">
        <w:t>2</w:t>
      </w:r>
      <w:r w:rsidR="00FA3F09">
        <w:t xml:space="preserve"> satura</w:t>
      </w:r>
      <w:r w:rsidR="001B4B4D">
        <w:t xml:space="preserve">, oppure viene premuto </w:t>
      </w:r>
      <w:r>
        <w:t xml:space="preserve">il </w:t>
      </w:r>
      <w:r w:rsidR="001B4B4D">
        <w:t>JOY</w:t>
      </w:r>
      <w:r>
        <w:t>STICK nella posizione</w:t>
      </w:r>
      <w:r w:rsidR="001B4B4D">
        <w:t xml:space="preserve"> UP-RIGHT</w:t>
      </w:r>
      <w:r w:rsidR="00BC2496">
        <w:t>,</w:t>
      </w:r>
      <w:r w:rsidR="00FA3F09">
        <w:t xml:space="preserve"> allora</w:t>
      </w:r>
      <w:r w:rsidR="00BC2496">
        <w:t xml:space="preserve"> deve essere lanciata la seguente funzione ASSEMBLER</w:t>
      </w:r>
      <w:r>
        <w:t xml:space="preserve"> (ottimizzata con istruzioni condizionali)</w:t>
      </w:r>
      <w:r w:rsidR="00BC2496">
        <w:t>:</w:t>
      </w:r>
    </w:p>
    <w:p w14:paraId="35F538A9" w14:textId="77777777" w:rsidR="00BC2496" w:rsidRPr="007E6367" w:rsidRDefault="00BC2496" w:rsidP="00BC2496">
      <w:pPr>
        <w:pStyle w:val="Paragrafoelenco"/>
        <w:ind w:firstLine="0"/>
      </w:pPr>
    </w:p>
    <w:p w14:paraId="1B8B8589" w14:textId="0AA3C2CD" w:rsidR="00BC2496" w:rsidRPr="00B53D31" w:rsidRDefault="00CF7472" w:rsidP="00BC2496">
      <w:pPr>
        <w:pStyle w:val="Paragrafoelenco"/>
        <w:ind w:left="1134" w:firstLine="0"/>
        <w:jc w:val="left"/>
        <w:rPr>
          <w:rFonts w:ascii="Lucida Sans Unicode" w:hAnsi="Lucida Sans Unicode" w:cs="Lucida Sans Unicode"/>
          <w:sz w:val="22"/>
          <w:lang w:val="en-GB"/>
        </w:rPr>
      </w:pPr>
      <w:r w:rsidRPr="00B53D31">
        <w:rPr>
          <w:rFonts w:ascii="Lucida Sans Unicode" w:hAnsi="Lucida Sans Unicode" w:cs="Lucida Sans Unicode"/>
          <w:sz w:val="22"/>
          <w:lang w:val="en-GB"/>
        </w:rPr>
        <w:t xml:space="preserve">uint8_t </w:t>
      </w:r>
      <w:r w:rsidR="002F51FD" w:rsidRPr="00B53D31">
        <w:rPr>
          <w:rFonts w:ascii="Lucida Sans Unicode" w:hAnsi="Lucida Sans Unicode" w:cs="Lucida Sans Unicode"/>
          <w:sz w:val="22"/>
          <w:lang w:val="en-GB"/>
        </w:rPr>
        <w:t>analisi</w:t>
      </w:r>
      <w:r w:rsidR="00FA3F09" w:rsidRPr="00B53D31">
        <w:rPr>
          <w:rFonts w:ascii="Lucida Sans Unicode" w:hAnsi="Lucida Sans Unicode" w:cs="Lucida Sans Unicode"/>
          <w:sz w:val="22"/>
          <w:lang w:val="en-GB"/>
        </w:rPr>
        <w:t>_</w:t>
      </w:r>
      <w:r w:rsidR="009F5EAF" w:rsidRPr="00B53D31">
        <w:rPr>
          <w:rFonts w:ascii="Lucida Sans Unicode" w:hAnsi="Lucida Sans Unicode" w:cs="Lucida Sans Unicode"/>
          <w:sz w:val="22"/>
          <w:lang w:val="en-GB"/>
        </w:rPr>
        <w:t>accuratezza</w:t>
      </w:r>
      <w:r w:rsidR="00BC2496" w:rsidRPr="00B53D31">
        <w:rPr>
          <w:rFonts w:ascii="Lucida Sans Unicode" w:hAnsi="Lucida Sans Unicode" w:cs="Lucida Sans Unicode"/>
          <w:sz w:val="22"/>
          <w:lang w:val="en-GB"/>
        </w:rPr>
        <w:t>(</w:t>
      </w:r>
      <w:r w:rsidRPr="00B53D31">
        <w:rPr>
          <w:rFonts w:ascii="Lucida Sans Unicode" w:hAnsi="Lucida Sans Unicode" w:cs="Lucida Sans Unicode"/>
          <w:sz w:val="22"/>
          <w:lang w:val="en-GB"/>
        </w:rPr>
        <w:t xml:space="preserve">int8_t </w:t>
      </w:r>
      <w:r w:rsidR="009F5EAF" w:rsidRPr="00B53D31">
        <w:rPr>
          <w:rFonts w:ascii="Lucida Sans Unicode" w:hAnsi="Lucida Sans Unicode" w:cs="Lucida Sans Unicode"/>
          <w:sz w:val="22"/>
          <w:lang w:val="en-GB"/>
        </w:rPr>
        <w:t xml:space="preserve">VETT2[], const unsigned int N, </w:t>
      </w:r>
      <w:r w:rsidR="001B4B4D" w:rsidRPr="00B53D31">
        <w:rPr>
          <w:rFonts w:ascii="Lucida Sans Unicode" w:hAnsi="Lucida Sans Unicode" w:cs="Lucida Sans Unicode"/>
          <w:sz w:val="22"/>
          <w:lang w:val="en-GB"/>
        </w:rPr>
        <w:t xml:space="preserve">const unsigned int curr_index, </w:t>
      </w:r>
      <w:r w:rsidRPr="00B53D31">
        <w:rPr>
          <w:rFonts w:ascii="Lucida Sans Unicode" w:hAnsi="Lucida Sans Unicode" w:cs="Lucida Sans Unicode"/>
          <w:sz w:val="22"/>
          <w:lang w:val="en-GB"/>
        </w:rPr>
        <w:t xml:space="preserve">uint8_t* </w:t>
      </w:r>
      <w:r w:rsidR="009F5EAF" w:rsidRPr="00B53D31">
        <w:rPr>
          <w:rFonts w:ascii="Lucida Sans Unicode" w:hAnsi="Lucida Sans Unicode" w:cs="Lucida Sans Unicode"/>
          <w:sz w:val="22"/>
          <w:lang w:val="en-GB"/>
        </w:rPr>
        <w:t>RES)</w:t>
      </w:r>
      <w:r w:rsidR="00BC2496" w:rsidRPr="00B53D31">
        <w:rPr>
          <w:rFonts w:ascii="Lucida Sans Unicode" w:hAnsi="Lucida Sans Unicode" w:cs="Lucida Sans Unicode"/>
          <w:sz w:val="22"/>
          <w:lang w:val="en-GB"/>
        </w:rPr>
        <w:t>);</w:t>
      </w:r>
    </w:p>
    <w:p w14:paraId="6FC2626E" w14:textId="33A5B163" w:rsidR="001B4B4D" w:rsidRDefault="00BC2496" w:rsidP="001B4B4D">
      <w:pPr>
        <w:ind w:left="851" w:firstLine="0"/>
      </w:pPr>
      <w:r w:rsidRPr="008B6309">
        <w:t>tale funzione</w:t>
      </w:r>
      <w:r>
        <w:t xml:space="preserve"> riceve come parametri </w:t>
      </w:r>
      <w:r w:rsidR="009F5EAF">
        <w:t>VETT2</w:t>
      </w:r>
      <w:r>
        <w:t>, N</w:t>
      </w:r>
      <w:r w:rsidR="001B4B4D">
        <w:t>, curr_index</w:t>
      </w:r>
      <w:r>
        <w:t xml:space="preserve"> e</w:t>
      </w:r>
      <w:r w:rsidR="00B53D31">
        <w:t>d il puntatore a</w:t>
      </w:r>
      <w:r>
        <w:t xml:space="preserve"> </w:t>
      </w:r>
      <w:r w:rsidR="009F5EAF">
        <w:t>RES</w:t>
      </w:r>
      <w:r w:rsidR="001B4B4D">
        <w:t xml:space="preserve">, </w:t>
      </w:r>
      <w:r w:rsidR="009F5EAF">
        <w:t xml:space="preserve"> </w:t>
      </w:r>
      <w:r w:rsidR="001B4B4D">
        <w:t xml:space="preserve">con N lunghezza massima dei vettori e curr_index la lunghezza corrente dei vettori al </w:t>
      </w:r>
      <w:r w:rsidR="00B53D31">
        <w:t>momento</w:t>
      </w:r>
      <w:r w:rsidR="001B4B4D">
        <w:t xml:space="preserve"> della chiamata assembly.</w:t>
      </w:r>
    </w:p>
    <w:p w14:paraId="528E9FF3" w14:textId="76CD8373" w:rsidR="00BC2496" w:rsidRPr="007E6367" w:rsidRDefault="009F5EAF" w:rsidP="00BC2496">
      <w:pPr>
        <w:ind w:left="851" w:firstLine="0"/>
        <w:rPr>
          <w:rFonts w:ascii="Lucida Sans Unicode" w:hAnsi="Lucida Sans Unicode" w:cs="Lucida Sans Unicode"/>
          <w:sz w:val="22"/>
        </w:rPr>
      </w:pPr>
      <w:r>
        <w:t xml:space="preserve">La funzione </w:t>
      </w:r>
      <w:r w:rsidR="00290BF7">
        <w:t xml:space="preserve">serve a </w:t>
      </w:r>
      <w:r>
        <w:t>calcolare l’accuratezza dell’utente</w:t>
      </w:r>
      <w:r w:rsidR="00B53D31">
        <w:t xml:space="preserve"> ovvero,</w:t>
      </w:r>
      <w:r w:rsidR="00BC2496">
        <w:t xml:space="preserve"> </w:t>
      </w:r>
      <w:r w:rsidR="00B53D31">
        <w:t>l</w:t>
      </w:r>
      <w:r w:rsidR="001B4B4D">
        <w:t xml:space="preserve">a funzione </w:t>
      </w:r>
      <w:r w:rsidR="00CC53CA">
        <w:t xml:space="preserve">restituisce la minima distanza tra valore atteso e pressione/rilascio (la prova migliore); inoltre, </w:t>
      </w:r>
      <w:r w:rsidR="00972954">
        <w:t xml:space="preserve">la media aritmetica </w:t>
      </w:r>
      <w:r w:rsidR="00CC53CA">
        <w:t>degli errori commessi durante le prove di gioco viene restituit</w:t>
      </w:r>
      <w:r w:rsidR="00B53D31">
        <w:t>a indirettamente tramite</w:t>
      </w:r>
      <w:r w:rsidR="00CC53CA">
        <w:t xml:space="preserve"> RES</w:t>
      </w:r>
      <w:r w:rsidR="00972954">
        <w:t>.</w:t>
      </w:r>
    </w:p>
    <w:p w14:paraId="3FC003E3" w14:textId="0016C269" w:rsidR="00972954" w:rsidRDefault="002F51FD" w:rsidP="002F51FD">
      <w:pPr>
        <w:pStyle w:val="Paragrafoelenco"/>
        <w:numPr>
          <w:ilvl w:val="0"/>
          <w:numId w:val="18"/>
        </w:numPr>
      </w:pPr>
      <w:r>
        <w:t>Il contenuto di RES deve essere visualizzato tramite i led</w:t>
      </w:r>
      <w:r w:rsidR="00B53D31">
        <w:t>.</w:t>
      </w:r>
    </w:p>
    <w:p w14:paraId="5189DCC3" w14:textId="722904C9" w:rsidR="00972954" w:rsidRDefault="00972954" w:rsidP="00972954">
      <w:pPr>
        <w:pStyle w:val="Paragrafoelenco"/>
        <w:numPr>
          <w:ilvl w:val="1"/>
          <w:numId w:val="18"/>
        </w:numPr>
      </w:pPr>
      <w:r>
        <w:lastRenderedPageBreak/>
        <w:t xml:space="preserve">Se RES &gt; </w:t>
      </w:r>
      <w:r w:rsidR="00B53D31">
        <w:t>del doppio dell’accuratezza</w:t>
      </w:r>
      <w:r>
        <w:t>:</w:t>
      </w:r>
      <w:r w:rsidR="002F51FD">
        <w:t xml:space="preserve"> </w:t>
      </w:r>
      <w:r>
        <w:t>il valore</w:t>
      </w:r>
      <w:r w:rsidR="002F51FD">
        <w:t xml:space="preserve"> deve essere visualizzato per una durata di 0,5 secondi sui LED</w:t>
      </w:r>
      <w:r w:rsidR="00B80DB4">
        <w:t xml:space="preserve"> che lampeggiano</w:t>
      </w:r>
      <w:r w:rsidR="001B4B4D">
        <w:t xml:space="preserve"> con una frequenza di 0,100 s</w:t>
      </w:r>
      <w:r w:rsidR="002F51FD">
        <w:t>.</w:t>
      </w:r>
    </w:p>
    <w:p w14:paraId="0F01A260" w14:textId="71F9302C" w:rsidR="00972954" w:rsidRDefault="00972954" w:rsidP="00972954">
      <w:pPr>
        <w:pStyle w:val="Paragrafoelenco"/>
        <w:numPr>
          <w:ilvl w:val="1"/>
          <w:numId w:val="18"/>
        </w:numPr>
      </w:pPr>
      <w:r>
        <w:t>Se RES</w:t>
      </w:r>
      <w:r w:rsidR="00BC4680">
        <w:t xml:space="preserve"> </w:t>
      </w:r>
      <w:r>
        <w:t xml:space="preserve">&lt;= </w:t>
      </w:r>
      <w:r w:rsidR="00B53D31">
        <w:t>del doppio dell’accuratezza</w:t>
      </w:r>
      <w:r>
        <w:t>: il valore deve essere visualizzato per una durata di 1 second</w:t>
      </w:r>
      <w:r w:rsidR="00D33C16">
        <w:t>o</w:t>
      </w:r>
      <w:r>
        <w:t xml:space="preserve"> sui LED</w:t>
      </w:r>
      <w:r w:rsidR="00B80DB4">
        <w:t xml:space="preserve"> che lampeggiano</w:t>
      </w:r>
      <w:r>
        <w:t xml:space="preserve"> con una frequenza di 0,250 s.</w:t>
      </w:r>
    </w:p>
    <w:p w14:paraId="3C7A530C" w14:textId="66CA7368" w:rsidR="00972954" w:rsidRDefault="002F51FD" w:rsidP="00972954">
      <w:pPr>
        <w:pStyle w:val="Paragrafoelenco"/>
        <w:numPr>
          <w:ilvl w:val="1"/>
          <w:numId w:val="18"/>
        </w:numPr>
      </w:pPr>
      <w:r>
        <w:t>Durante il periodo di visualizzazione non sarà possibile acquisire altri valori</w:t>
      </w:r>
      <w:r w:rsidR="001B4B4D">
        <w:t xml:space="preserve"> </w:t>
      </w:r>
      <w:r w:rsidR="005C4FB5">
        <w:t>né</w:t>
      </w:r>
      <w:r w:rsidR="001B4B4D">
        <w:t xml:space="preserve"> chiamare la funzione assembly</w:t>
      </w:r>
      <w:r>
        <w:t>.</w:t>
      </w:r>
    </w:p>
    <w:p w14:paraId="04B80B5B" w14:textId="3BD0BAEB" w:rsidR="002F51FD" w:rsidRPr="00435098" w:rsidRDefault="002F51FD" w:rsidP="00972954">
      <w:pPr>
        <w:pStyle w:val="Paragrafoelenco"/>
        <w:numPr>
          <w:ilvl w:val="1"/>
          <w:numId w:val="18"/>
        </w:numPr>
      </w:pPr>
      <w:r>
        <w:t>Una volta finito il tempo di visualizzazione del risultato, il sistema riprende dal punto 1 con</w:t>
      </w:r>
      <w:r w:rsidR="001B4B4D">
        <w:t xml:space="preserve"> </w:t>
      </w:r>
      <w:r>
        <w:t xml:space="preserve"> VETT2 e RES </w:t>
      </w:r>
      <w:r w:rsidR="001B4B4D">
        <w:t>svuotati</w:t>
      </w:r>
      <w:r>
        <w:t xml:space="preserve">. </w:t>
      </w:r>
    </w:p>
    <w:p w14:paraId="1B6C04C5" w14:textId="44DF750B" w:rsidR="00746E8A" w:rsidRPr="00435098" w:rsidRDefault="00746E8A" w:rsidP="00BC2496">
      <w:pPr>
        <w:ind w:firstLine="0"/>
      </w:pPr>
    </w:p>
    <w:sectPr w:rsidR="00746E8A" w:rsidRPr="00435098" w:rsidSect="00924063">
      <w:type w:val="continuous"/>
      <w:pgSz w:w="11906" w:h="16838" w:code="9"/>
      <w:pgMar w:top="284" w:right="566" w:bottom="284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552E8" w14:textId="77777777" w:rsidR="000A237D" w:rsidRDefault="000A237D">
      <w:r>
        <w:separator/>
      </w:r>
    </w:p>
  </w:endnote>
  <w:endnote w:type="continuationSeparator" w:id="0">
    <w:p w14:paraId="21C20A0F" w14:textId="77777777" w:rsidR="000A237D" w:rsidRDefault="000A2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37B758" w14:textId="77777777" w:rsidR="000A237D" w:rsidRDefault="000A237D">
      <w:r>
        <w:separator/>
      </w:r>
    </w:p>
  </w:footnote>
  <w:footnote w:type="continuationSeparator" w:id="0">
    <w:p w14:paraId="1E721AA7" w14:textId="77777777" w:rsidR="000A237D" w:rsidRDefault="000A2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olo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Titolo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Titolo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</w:lvl>
    <w:lvl w:ilvl="4">
      <w:start w:val="1"/>
      <w:numFmt w:val="decimal"/>
      <w:pStyle w:val="Titolo5"/>
      <w:lvlText w:val=".%5"/>
      <w:legacy w:legacy="1" w:legacySpace="144" w:legacyIndent="0"/>
      <w:lvlJc w:val="left"/>
    </w:lvl>
    <w:lvl w:ilvl="5">
      <w:start w:val="1"/>
      <w:numFmt w:val="decimal"/>
      <w:pStyle w:val="Titolo6"/>
      <w:lvlText w:val=".%5.%6"/>
      <w:legacy w:legacy="1" w:legacySpace="144" w:legacyIndent="0"/>
      <w:lvlJc w:val="left"/>
    </w:lvl>
    <w:lvl w:ilvl="6">
      <w:start w:val="1"/>
      <w:numFmt w:val="decimal"/>
      <w:pStyle w:val="Titolo7"/>
      <w:lvlText w:val=".%5.%6.%7"/>
      <w:legacy w:legacy="1" w:legacySpace="144" w:legacyIndent="0"/>
      <w:lvlJc w:val="left"/>
    </w:lvl>
    <w:lvl w:ilvl="7">
      <w:start w:val="1"/>
      <w:numFmt w:val="decimal"/>
      <w:pStyle w:val="Titolo8"/>
      <w:lvlText w:val=".%5.%6.%7.%8"/>
      <w:legacy w:legacy="1" w:legacySpace="144" w:legacyIndent="0"/>
      <w:lvlJc w:val="left"/>
    </w:lvl>
    <w:lvl w:ilvl="8">
      <w:start w:val="1"/>
      <w:numFmt w:val="decimal"/>
      <w:pStyle w:val="Titolo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AB80763"/>
    <w:multiLevelType w:val="hybridMultilevel"/>
    <w:tmpl w:val="D30AD388"/>
    <w:lvl w:ilvl="0" w:tplc="C0762076">
      <w:numFmt w:val="bullet"/>
      <w:lvlText w:val="-"/>
      <w:lvlJc w:val="left"/>
      <w:pPr>
        <w:ind w:left="18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abstractNum w:abstractNumId="10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E693B9C"/>
    <w:multiLevelType w:val="hybridMultilevel"/>
    <w:tmpl w:val="9920FD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F">
      <w:start w:val="1"/>
      <w:numFmt w:val="decimal"/>
      <w:lvlText w:val="%3."/>
      <w:lvlJc w:val="lef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17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4"/>
  </w:num>
  <w:num w:numId="7">
    <w:abstractNumId w:val="5"/>
  </w:num>
  <w:num w:numId="8">
    <w:abstractNumId w:val="3"/>
  </w:num>
  <w:num w:numId="9">
    <w:abstractNumId w:val="13"/>
  </w:num>
  <w:num w:numId="10">
    <w:abstractNumId w:val="8"/>
  </w:num>
  <w:num w:numId="11">
    <w:abstractNumId w:val="6"/>
  </w:num>
  <w:num w:numId="12">
    <w:abstractNumId w:val="7"/>
  </w:num>
  <w:num w:numId="13">
    <w:abstractNumId w:val="15"/>
  </w:num>
  <w:num w:numId="14">
    <w:abstractNumId w:val="14"/>
  </w:num>
  <w:num w:numId="15">
    <w:abstractNumId w:val="2"/>
  </w:num>
  <w:num w:numId="16">
    <w:abstractNumId w:val="12"/>
  </w:num>
  <w:num w:numId="17">
    <w:abstractNumId w:val="18"/>
  </w:num>
  <w:num w:numId="18">
    <w:abstractNumId w:val="16"/>
  </w:num>
  <w:num w:numId="19">
    <w:abstractNumId w:val="11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0NjU1NDQ1szC0MDNT0lEKTi0uzszPAykwrgUAbc+HoywAAAA="/>
  </w:docVars>
  <w:rsids>
    <w:rsidRoot w:val="00401CF5"/>
    <w:rsid w:val="0000020C"/>
    <w:rsid w:val="00002990"/>
    <w:rsid w:val="000277BE"/>
    <w:rsid w:val="000424A0"/>
    <w:rsid w:val="00043FE3"/>
    <w:rsid w:val="00057164"/>
    <w:rsid w:val="00057192"/>
    <w:rsid w:val="00062098"/>
    <w:rsid w:val="0006238E"/>
    <w:rsid w:val="00081765"/>
    <w:rsid w:val="0008444E"/>
    <w:rsid w:val="00085967"/>
    <w:rsid w:val="00096C0E"/>
    <w:rsid w:val="000A237D"/>
    <w:rsid w:val="000D4555"/>
    <w:rsid w:val="000E02D8"/>
    <w:rsid w:val="0010573C"/>
    <w:rsid w:val="001140AC"/>
    <w:rsid w:val="00136A4A"/>
    <w:rsid w:val="00136DB2"/>
    <w:rsid w:val="0014593C"/>
    <w:rsid w:val="001542D5"/>
    <w:rsid w:val="001A7F67"/>
    <w:rsid w:val="001B39D8"/>
    <w:rsid w:val="001B4B4D"/>
    <w:rsid w:val="001C4F96"/>
    <w:rsid w:val="001D13AC"/>
    <w:rsid w:val="001D63F3"/>
    <w:rsid w:val="001E3E4C"/>
    <w:rsid w:val="002137E7"/>
    <w:rsid w:val="00223B86"/>
    <w:rsid w:val="002263B2"/>
    <w:rsid w:val="0026687C"/>
    <w:rsid w:val="002752BA"/>
    <w:rsid w:val="00276123"/>
    <w:rsid w:val="00290BF7"/>
    <w:rsid w:val="002A198B"/>
    <w:rsid w:val="002B0685"/>
    <w:rsid w:val="002D4A3A"/>
    <w:rsid w:val="002E4819"/>
    <w:rsid w:val="002F51FD"/>
    <w:rsid w:val="002F5893"/>
    <w:rsid w:val="00303471"/>
    <w:rsid w:val="00304BE1"/>
    <w:rsid w:val="00315FDD"/>
    <w:rsid w:val="00320E35"/>
    <w:rsid w:val="00325EF4"/>
    <w:rsid w:val="00353CB7"/>
    <w:rsid w:val="00372865"/>
    <w:rsid w:val="003734C4"/>
    <w:rsid w:val="003B2C3B"/>
    <w:rsid w:val="003C5E9F"/>
    <w:rsid w:val="003C6526"/>
    <w:rsid w:val="003D2A42"/>
    <w:rsid w:val="003D490E"/>
    <w:rsid w:val="003E3233"/>
    <w:rsid w:val="003F005A"/>
    <w:rsid w:val="003F5DD2"/>
    <w:rsid w:val="00400B86"/>
    <w:rsid w:val="00401CF5"/>
    <w:rsid w:val="00403E5D"/>
    <w:rsid w:val="004166BB"/>
    <w:rsid w:val="00435098"/>
    <w:rsid w:val="004425B2"/>
    <w:rsid w:val="004440DA"/>
    <w:rsid w:val="00445C88"/>
    <w:rsid w:val="00472696"/>
    <w:rsid w:val="00475C4E"/>
    <w:rsid w:val="00483FAE"/>
    <w:rsid w:val="00496D87"/>
    <w:rsid w:val="004A0742"/>
    <w:rsid w:val="004A23CF"/>
    <w:rsid w:val="004B0895"/>
    <w:rsid w:val="004B3484"/>
    <w:rsid w:val="004E119F"/>
    <w:rsid w:val="004E21C7"/>
    <w:rsid w:val="004F03ED"/>
    <w:rsid w:val="004F26FE"/>
    <w:rsid w:val="00522679"/>
    <w:rsid w:val="00524DA1"/>
    <w:rsid w:val="005313EB"/>
    <w:rsid w:val="00535B9D"/>
    <w:rsid w:val="005378EA"/>
    <w:rsid w:val="0054712B"/>
    <w:rsid w:val="00587B26"/>
    <w:rsid w:val="00590EA0"/>
    <w:rsid w:val="005A1C5E"/>
    <w:rsid w:val="005A60C0"/>
    <w:rsid w:val="005C3D6B"/>
    <w:rsid w:val="005C4FB5"/>
    <w:rsid w:val="005D2747"/>
    <w:rsid w:val="005D6220"/>
    <w:rsid w:val="005E4973"/>
    <w:rsid w:val="00607C0E"/>
    <w:rsid w:val="0061446C"/>
    <w:rsid w:val="00615775"/>
    <w:rsid w:val="00616E01"/>
    <w:rsid w:val="00650517"/>
    <w:rsid w:val="00666645"/>
    <w:rsid w:val="006769A2"/>
    <w:rsid w:val="00680D21"/>
    <w:rsid w:val="00693DA2"/>
    <w:rsid w:val="00697EC3"/>
    <w:rsid w:val="006A50FE"/>
    <w:rsid w:val="006B26E4"/>
    <w:rsid w:val="006B64CD"/>
    <w:rsid w:val="006B7F4A"/>
    <w:rsid w:val="006C3EF8"/>
    <w:rsid w:val="006C5122"/>
    <w:rsid w:val="006C630E"/>
    <w:rsid w:val="006C743E"/>
    <w:rsid w:val="006D0E2D"/>
    <w:rsid w:val="006D46F9"/>
    <w:rsid w:val="006D5A01"/>
    <w:rsid w:val="006F213C"/>
    <w:rsid w:val="00737AB3"/>
    <w:rsid w:val="007446D0"/>
    <w:rsid w:val="00744E83"/>
    <w:rsid w:val="00746E8A"/>
    <w:rsid w:val="00754F7C"/>
    <w:rsid w:val="007617A9"/>
    <w:rsid w:val="00762C3D"/>
    <w:rsid w:val="00764F6D"/>
    <w:rsid w:val="00771963"/>
    <w:rsid w:val="007818BB"/>
    <w:rsid w:val="00781968"/>
    <w:rsid w:val="007A3DBC"/>
    <w:rsid w:val="007B0C18"/>
    <w:rsid w:val="007C0113"/>
    <w:rsid w:val="007C4361"/>
    <w:rsid w:val="007C6730"/>
    <w:rsid w:val="007E3691"/>
    <w:rsid w:val="007F3ABB"/>
    <w:rsid w:val="008004F4"/>
    <w:rsid w:val="00815672"/>
    <w:rsid w:val="008231E2"/>
    <w:rsid w:val="008419DF"/>
    <w:rsid w:val="00855BEB"/>
    <w:rsid w:val="0085621C"/>
    <w:rsid w:val="008635FE"/>
    <w:rsid w:val="00870FA2"/>
    <w:rsid w:val="008773FA"/>
    <w:rsid w:val="008B01BD"/>
    <w:rsid w:val="008B029F"/>
    <w:rsid w:val="008B313E"/>
    <w:rsid w:val="008B3A76"/>
    <w:rsid w:val="008B7B63"/>
    <w:rsid w:val="008C3ECA"/>
    <w:rsid w:val="008C5D68"/>
    <w:rsid w:val="008D2C84"/>
    <w:rsid w:val="008E6DBF"/>
    <w:rsid w:val="008F48AC"/>
    <w:rsid w:val="009025BF"/>
    <w:rsid w:val="00911104"/>
    <w:rsid w:val="00913745"/>
    <w:rsid w:val="00924063"/>
    <w:rsid w:val="009263EC"/>
    <w:rsid w:val="00931548"/>
    <w:rsid w:val="00931886"/>
    <w:rsid w:val="0093440C"/>
    <w:rsid w:val="00935770"/>
    <w:rsid w:val="0096111D"/>
    <w:rsid w:val="00972954"/>
    <w:rsid w:val="009839FF"/>
    <w:rsid w:val="009878EE"/>
    <w:rsid w:val="0099597E"/>
    <w:rsid w:val="009A20B3"/>
    <w:rsid w:val="009B652D"/>
    <w:rsid w:val="009D1443"/>
    <w:rsid w:val="009D3039"/>
    <w:rsid w:val="009F073F"/>
    <w:rsid w:val="009F57E5"/>
    <w:rsid w:val="009F5EAF"/>
    <w:rsid w:val="009F6FCF"/>
    <w:rsid w:val="00A314E5"/>
    <w:rsid w:val="00A62F2D"/>
    <w:rsid w:val="00A65ECE"/>
    <w:rsid w:val="00A74759"/>
    <w:rsid w:val="00A839F8"/>
    <w:rsid w:val="00A868D9"/>
    <w:rsid w:val="00AB5841"/>
    <w:rsid w:val="00AF1ED2"/>
    <w:rsid w:val="00AF2EA5"/>
    <w:rsid w:val="00AF34E7"/>
    <w:rsid w:val="00B02C96"/>
    <w:rsid w:val="00B258ED"/>
    <w:rsid w:val="00B3209A"/>
    <w:rsid w:val="00B35D56"/>
    <w:rsid w:val="00B53D31"/>
    <w:rsid w:val="00B53F7C"/>
    <w:rsid w:val="00B57378"/>
    <w:rsid w:val="00B80DB4"/>
    <w:rsid w:val="00B91960"/>
    <w:rsid w:val="00BA12EF"/>
    <w:rsid w:val="00BA40FE"/>
    <w:rsid w:val="00BC2496"/>
    <w:rsid w:val="00BC2B25"/>
    <w:rsid w:val="00BC4680"/>
    <w:rsid w:val="00BD6AEF"/>
    <w:rsid w:val="00BE7BA8"/>
    <w:rsid w:val="00BF229D"/>
    <w:rsid w:val="00C01F02"/>
    <w:rsid w:val="00C03D12"/>
    <w:rsid w:val="00C14778"/>
    <w:rsid w:val="00C16733"/>
    <w:rsid w:val="00C2428D"/>
    <w:rsid w:val="00C5319A"/>
    <w:rsid w:val="00C85C3C"/>
    <w:rsid w:val="00C87786"/>
    <w:rsid w:val="00C910C8"/>
    <w:rsid w:val="00C93076"/>
    <w:rsid w:val="00C97609"/>
    <w:rsid w:val="00CB6FA2"/>
    <w:rsid w:val="00CC53CA"/>
    <w:rsid w:val="00CC6F83"/>
    <w:rsid w:val="00CF7472"/>
    <w:rsid w:val="00D33C16"/>
    <w:rsid w:val="00D47498"/>
    <w:rsid w:val="00D541B0"/>
    <w:rsid w:val="00D65750"/>
    <w:rsid w:val="00D65CF9"/>
    <w:rsid w:val="00DA7C52"/>
    <w:rsid w:val="00DB769E"/>
    <w:rsid w:val="00DC6C08"/>
    <w:rsid w:val="00DD1F4D"/>
    <w:rsid w:val="00DD7DE9"/>
    <w:rsid w:val="00DE20A3"/>
    <w:rsid w:val="00E06EEF"/>
    <w:rsid w:val="00E1051A"/>
    <w:rsid w:val="00E41DEC"/>
    <w:rsid w:val="00E73536"/>
    <w:rsid w:val="00E843F8"/>
    <w:rsid w:val="00E95CD0"/>
    <w:rsid w:val="00EA2E77"/>
    <w:rsid w:val="00EE2CE9"/>
    <w:rsid w:val="00EF7069"/>
    <w:rsid w:val="00F05A7D"/>
    <w:rsid w:val="00F13904"/>
    <w:rsid w:val="00F3668B"/>
    <w:rsid w:val="00F4132D"/>
    <w:rsid w:val="00F46C7D"/>
    <w:rsid w:val="00F5359E"/>
    <w:rsid w:val="00F8125D"/>
    <w:rsid w:val="00FA3F09"/>
    <w:rsid w:val="00FA5DD1"/>
    <w:rsid w:val="00FA68EC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71798E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pacing w:before="120"/>
      <w:ind w:firstLine="284"/>
      <w:jc w:val="both"/>
    </w:pPr>
    <w:rPr>
      <w:sz w:val="24"/>
    </w:rPr>
  </w:style>
  <w:style w:type="paragraph" w:styleId="Titolo1">
    <w:name w:val="heading 1"/>
    <w:basedOn w:val="Normale"/>
    <w:next w:val="Normale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Titolo2">
    <w:name w:val="heading 2"/>
    <w:basedOn w:val="Titolo1"/>
    <w:next w:val="Normale"/>
    <w:qFormat/>
    <w:pPr>
      <w:numPr>
        <w:ilvl w:val="1"/>
      </w:numPr>
      <w:outlineLvl w:val="1"/>
    </w:pPr>
    <w:rPr>
      <w:sz w:val="28"/>
    </w:rPr>
  </w:style>
  <w:style w:type="paragraph" w:styleId="Titolo3">
    <w:name w:val="heading 3"/>
    <w:basedOn w:val="Titolo2"/>
    <w:next w:val="Normale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Titolo4">
    <w:name w:val="heading 4"/>
    <w:basedOn w:val="Titolo3"/>
    <w:next w:val="Normale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lgorithm">
    <w:name w:val="Algorithm"/>
    <w:basedOn w:val="Normal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e"/>
    <w:pPr>
      <w:ind w:left="1276" w:hanging="1276"/>
    </w:pPr>
  </w:style>
  <w:style w:type="paragraph" w:styleId="Didascalia">
    <w:name w:val="caption"/>
    <w:basedOn w:val="Figure"/>
    <w:next w:val="Normale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e"/>
    <w:next w:val="Normale"/>
    <w:pPr>
      <w:spacing w:after="120"/>
      <w:ind w:left="227" w:right="227" w:firstLine="0"/>
    </w:pPr>
  </w:style>
  <w:style w:type="paragraph" w:customStyle="1" w:styleId="Empty">
    <w:name w:val="Empty"/>
    <w:basedOn w:val="Normale"/>
    <w:pPr>
      <w:ind w:firstLine="0"/>
      <w:jc w:val="left"/>
    </w:pPr>
  </w:style>
  <w:style w:type="paragraph" w:customStyle="1" w:styleId="Equation">
    <w:name w:val="Equation"/>
    <w:basedOn w:val="Normale"/>
    <w:next w:val="Normale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Didascalia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Pidipagina">
    <w:name w:val="footer"/>
    <w:basedOn w:val="Empty"/>
    <w:pPr>
      <w:tabs>
        <w:tab w:val="right" w:pos="9000"/>
      </w:tabs>
    </w:pPr>
  </w:style>
  <w:style w:type="character" w:styleId="Rimandonotaapidipagina">
    <w:name w:val="footnote reference"/>
    <w:semiHidden/>
    <w:rPr>
      <w:noProof/>
      <w:vertAlign w:val="superscript"/>
    </w:rPr>
  </w:style>
  <w:style w:type="paragraph" w:styleId="Testonotaapidipagina">
    <w:name w:val="footnote text"/>
    <w:basedOn w:val="Normale"/>
    <w:semiHidden/>
    <w:pPr>
      <w:spacing w:after="120"/>
      <w:ind w:firstLine="0"/>
    </w:pPr>
    <w:rPr>
      <w:sz w:val="22"/>
    </w:rPr>
  </w:style>
  <w:style w:type="paragraph" w:styleId="Intestazione">
    <w:name w:val="header"/>
    <w:basedOn w:val="Pidipagina"/>
  </w:style>
  <w:style w:type="paragraph" w:customStyle="1" w:styleId="NoIndent">
    <w:name w:val="NoIndent"/>
    <w:basedOn w:val="Normale"/>
    <w:pPr>
      <w:ind w:firstLine="0"/>
    </w:pPr>
  </w:style>
  <w:style w:type="paragraph" w:customStyle="1" w:styleId="TeleType">
    <w:name w:val="TeleType"/>
    <w:basedOn w:val="Normale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Sommario1">
    <w:name w:val="toc 1"/>
    <w:basedOn w:val="Normale"/>
    <w:next w:val="Normale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Sommario2">
    <w:name w:val="toc 2"/>
    <w:basedOn w:val="Sommario1"/>
    <w:next w:val="Normale"/>
    <w:semiHidden/>
    <w:pPr>
      <w:tabs>
        <w:tab w:val="left" w:pos="1980"/>
      </w:tabs>
      <w:ind w:left="1440"/>
    </w:pPr>
  </w:style>
  <w:style w:type="paragraph" w:styleId="Sommario3">
    <w:name w:val="toc 3"/>
    <w:basedOn w:val="Sommario2"/>
    <w:semiHidden/>
    <w:pPr>
      <w:tabs>
        <w:tab w:val="clear" w:pos="1980"/>
        <w:tab w:val="left" w:pos="2520"/>
      </w:tabs>
      <w:ind w:left="1800"/>
    </w:pPr>
  </w:style>
  <w:style w:type="paragraph" w:styleId="Indice9">
    <w:name w:val="index 9"/>
    <w:basedOn w:val="Normale"/>
    <w:next w:val="Normale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e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Numeropagina">
    <w:name w:val="page number"/>
    <w:basedOn w:val="Carpredefinitoparagrafo"/>
  </w:style>
  <w:style w:type="paragraph" w:customStyle="1" w:styleId="AbstractText">
    <w:name w:val="AbstractText"/>
    <w:basedOn w:val="Normale"/>
    <w:rPr>
      <w:i/>
    </w:rPr>
  </w:style>
  <w:style w:type="paragraph" w:customStyle="1" w:styleId="AbstractTitle">
    <w:name w:val="AbstractTitle"/>
    <w:basedOn w:val="Titolo"/>
    <w:next w:val="AbstractText"/>
    <w:rPr>
      <w:sz w:val="28"/>
    </w:rPr>
  </w:style>
  <w:style w:type="paragraph" w:styleId="Titolo">
    <w:name w:val="Title"/>
    <w:basedOn w:val="Empty"/>
    <w:next w:val="Normale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e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e"/>
    <w:pPr>
      <w:spacing w:before="0"/>
      <w:ind w:firstLine="0"/>
      <w:jc w:val="center"/>
    </w:pPr>
  </w:style>
  <w:style w:type="paragraph" w:customStyle="1" w:styleId="Author">
    <w:name w:val="Author"/>
    <w:basedOn w:val="Normale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ice1">
    <w:name w:val="index 1"/>
    <w:basedOn w:val="Normale"/>
    <w:next w:val="Normale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Sommario4">
    <w:name w:val="toc 4"/>
    <w:basedOn w:val="Sommario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e"/>
    <w:next w:val="Normale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e"/>
    <w:next w:val="Normale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Didascalia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e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e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Rientrocorpodeltesto">
    <w:name w:val="Body Text Indent"/>
    <w:basedOn w:val="Normale"/>
    <w:rPr>
      <w:rFonts w:ascii="Courier New" w:hAnsi="Courier New"/>
    </w:rPr>
  </w:style>
  <w:style w:type="paragraph" w:styleId="Mappadocumento">
    <w:name w:val="Document Map"/>
    <w:basedOn w:val="Normale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Testofumetto">
    <w:name w:val="Balloon Text"/>
    <w:basedOn w:val="Normale"/>
    <w:link w:val="TestofumettoCarattere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rsid w:val="001140AC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CB6FA2"/>
    <w:pPr>
      <w:ind w:left="720"/>
      <w:contextualSpacing/>
    </w:pPr>
  </w:style>
  <w:style w:type="paragraph" w:styleId="Revisione">
    <w:name w:val="Revision"/>
    <w:hidden/>
    <w:uiPriority w:val="99"/>
    <w:semiHidden/>
    <w:rsid w:val="00F5359E"/>
    <w:rPr>
      <w:sz w:val="24"/>
    </w:rPr>
  </w:style>
  <w:style w:type="character" w:styleId="Rimandocommento">
    <w:name w:val="annotation reference"/>
    <w:basedOn w:val="Carpredefinitoparagrafo"/>
    <w:rsid w:val="00F05A7D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F05A7D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rsid w:val="00F05A7D"/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F05A7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F05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2C416A-9356-4AA4-B78A-2F7738194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91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Utente</cp:lastModifiedBy>
  <cp:revision>9</cp:revision>
  <cp:lastPrinted>2020-02-03T09:23:00Z</cp:lastPrinted>
  <dcterms:created xsi:type="dcterms:W3CDTF">2025-01-20T15:58:00Z</dcterms:created>
  <dcterms:modified xsi:type="dcterms:W3CDTF">2025-02-11T15:11:00Z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6966fe098386a4b4300769c382b5dc458c5f2890e116fd6d5763a3e2c8f5ad40</vt:lpwstr>
  </property>
</Properties>
</file>