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25666" w14:textId="77777777" w:rsidR="00F13904" w:rsidRPr="006C5122" w:rsidRDefault="00680D21" w:rsidP="00746E8A">
      <w:pPr>
        <w:pStyle w:val="KeyTitle"/>
        <w:jc w:val="left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55BEB" wp14:editId="16FA5FAD">
                <wp:simplePos x="0" y="0"/>
                <wp:positionH relativeFrom="margin">
                  <wp:posOffset>3053715</wp:posOffset>
                </wp:positionH>
                <wp:positionV relativeFrom="margin">
                  <wp:posOffset>-62865</wp:posOffset>
                </wp:positionV>
                <wp:extent cx="3656965" cy="1612900"/>
                <wp:effectExtent l="0" t="0" r="19685" b="2540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61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C41FB" w14:textId="154E06DF" w:rsidR="0019127C" w:rsidRPr="00E06EEF" w:rsidRDefault="0019127C" w:rsidP="0019127C">
                            <w:pPr>
                              <w:jc w:val="right"/>
                            </w:pPr>
                            <w:r w:rsidRPr="00E06EEF">
                              <w:t xml:space="preserve">Nome e </w:t>
                            </w:r>
                            <w:proofErr w:type="gramStart"/>
                            <w:r w:rsidRPr="00E06EEF">
                              <w:t>Cognome</w:t>
                            </w:r>
                            <w:r>
                              <w:t xml:space="preserve">  …</w:t>
                            </w:r>
                            <w:proofErr w:type="gramEnd"/>
                            <w:r>
                              <w:t>……</w:t>
                            </w:r>
                            <w:r w:rsidR="00CA4A45">
                              <w:t>Simone Geraci</w:t>
                            </w:r>
                          </w:p>
                          <w:p w14:paraId="5D6BFCF1" w14:textId="44FA1E66" w:rsidR="0019127C" w:rsidRDefault="0019127C" w:rsidP="0019127C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>
                              <w:t xml:space="preserve"> …………</w:t>
                            </w:r>
                            <w:r w:rsidR="00CA4A45">
                              <w:t>316379</w:t>
                            </w:r>
                          </w:p>
                          <w:p w14:paraId="12D3A3B0" w14:textId="4A6D1542" w:rsidR="0019127C" w:rsidRPr="00066C78" w:rsidRDefault="0019127C" w:rsidP="0019127C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 xml:space="preserve">odice compila senza </w:t>
                            </w:r>
                            <w:proofErr w:type="gramStart"/>
                            <w:r w:rsidRPr="00066C78">
                              <w:t xml:space="preserve">errori:   </w:t>
                            </w:r>
                            <w:proofErr w:type="gramEnd"/>
                            <w:r w:rsidRPr="00066C78">
                              <w:t xml:space="preserve">      </w:t>
                            </w:r>
                            <w:r>
                              <w:t xml:space="preserve">    </w:t>
                            </w:r>
                            <w:r w:rsidRPr="00066C78">
                              <w:t xml:space="preserve">     sì [</w:t>
                            </w:r>
                            <w:r>
                              <w:t xml:space="preserve"> </w:t>
                            </w:r>
                            <w:r w:rsidR="00CA4A45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5C3B4D42" w14:textId="1900959A" w:rsidR="0019127C" w:rsidRPr="00066C78" w:rsidRDefault="0019127C" w:rsidP="0019127C">
                            <w:pPr>
                              <w:jc w:val="center"/>
                            </w:pPr>
                            <w:r>
                              <w:t>Ho debuggato i</w:t>
                            </w:r>
                            <w:r w:rsidRPr="00066C78">
                              <w:t xml:space="preserve">l progetto in </w:t>
                            </w:r>
                            <w:proofErr w:type="gramStart"/>
                            <w:r w:rsidRPr="00066C78">
                              <w:t>emulazione:  sì</w:t>
                            </w:r>
                            <w:proofErr w:type="gramEnd"/>
                            <w:r w:rsidRPr="00066C78">
                              <w:t xml:space="preserve"> [</w:t>
                            </w:r>
                            <w:r>
                              <w:t xml:space="preserve"> </w:t>
                            </w:r>
                            <w:r w:rsidR="00D74095">
                              <w:t>x</w:t>
                            </w:r>
                            <w:r w:rsidRPr="00066C78">
                              <w:t>] no [</w:t>
                            </w:r>
                            <w:r>
                              <w:t xml:space="preserve"> </w:t>
                            </w:r>
                            <w:r w:rsidRPr="00066C78">
                              <w:t>]</w:t>
                            </w:r>
                          </w:p>
                          <w:p w14:paraId="6A0FD143" w14:textId="7261477E" w:rsidR="0019127C" w:rsidRDefault="0019127C" w:rsidP="0019127C">
                            <w:pPr>
                              <w:jc w:val="center"/>
                            </w:pPr>
                            <w:r>
                              <w:t xml:space="preserve">Ho debuggato il </w:t>
                            </w:r>
                            <w:r w:rsidRPr="00066C78">
                              <w:t xml:space="preserve">progetto su </w:t>
                            </w:r>
                            <w:proofErr w:type="gramStart"/>
                            <w:r w:rsidRPr="00066C78">
                              <w:t xml:space="preserve">board:   </w:t>
                            </w:r>
                            <w:proofErr w:type="gramEnd"/>
                            <w:r w:rsidRPr="00066C78">
                              <w:t xml:space="preserve">        sì [</w:t>
                            </w:r>
                            <w:r>
                              <w:t xml:space="preserve"> </w:t>
                            </w:r>
                            <w:r w:rsidRPr="00066C78">
                              <w:t xml:space="preserve">] no [ </w:t>
                            </w:r>
                            <w:r w:rsidR="00D74095">
                              <w:t>x</w:t>
                            </w:r>
                            <w:r w:rsidRPr="00066C78">
                              <w:t>]</w:t>
                            </w:r>
                          </w:p>
                          <w:p w14:paraId="7A4745A8" w14:textId="1757EA8E" w:rsidR="00A5705B" w:rsidRPr="006C5122" w:rsidRDefault="0019127C" w:rsidP="0019127C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Desidero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ritirarmi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lang w:val="es-CO"/>
                              </w:rPr>
                              <w:t>[ ]</w:t>
                            </w:r>
                            <w:proofErr w:type="gram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55BEB" id="Rectangle 1" o:spid="_x0000_s1026" style="position:absolute;margin-left:240.45pt;margin-top:-4.95pt;width:287.95pt;height:1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" fillcolor="white [3201]" strokecolor="black [3200]" strokeweight="1pt">
                <v:textbox>
                  <w:txbxContent>
                    <w:p w14:paraId="1AAC41FB" w14:textId="154E06DF" w:rsidR="0019127C" w:rsidRPr="00E06EEF" w:rsidRDefault="0019127C" w:rsidP="0019127C">
                      <w:pPr>
                        <w:jc w:val="right"/>
                      </w:pPr>
                      <w:r w:rsidRPr="00E06EEF">
                        <w:t xml:space="preserve">Nome e </w:t>
                      </w:r>
                      <w:proofErr w:type="gramStart"/>
                      <w:r w:rsidRPr="00E06EEF">
                        <w:t>Cognome</w:t>
                      </w:r>
                      <w:r>
                        <w:t xml:space="preserve">  …</w:t>
                      </w:r>
                      <w:proofErr w:type="gramEnd"/>
                      <w:r>
                        <w:t>……</w:t>
                      </w:r>
                      <w:r w:rsidR="00CA4A45">
                        <w:t>Simone Geraci</w:t>
                      </w:r>
                    </w:p>
                    <w:p w14:paraId="5D6BFCF1" w14:textId="44FA1E66" w:rsidR="0019127C" w:rsidRDefault="0019127C" w:rsidP="0019127C">
                      <w:pPr>
                        <w:jc w:val="right"/>
                      </w:pPr>
                      <w:r w:rsidRPr="00E06EEF">
                        <w:t>Matricola</w:t>
                      </w:r>
                      <w:r>
                        <w:t xml:space="preserve"> …………</w:t>
                      </w:r>
                      <w:r w:rsidR="00CA4A45">
                        <w:t>316379</w:t>
                      </w:r>
                    </w:p>
                    <w:p w14:paraId="12D3A3B0" w14:textId="4A6D1542" w:rsidR="0019127C" w:rsidRPr="00066C78" w:rsidRDefault="0019127C" w:rsidP="0019127C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 xml:space="preserve">odice compila senza </w:t>
                      </w:r>
                      <w:proofErr w:type="gramStart"/>
                      <w:r w:rsidRPr="00066C78">
                        <w:t xml:space="preserve">errori:   </w:t>
                      </w:r>
                      <w:proofErr w:type="gramEnd"/>
                      <w:r w:rsidRPr="00066C78">
                        <w:t xml:space="preserve">      </w:t>
                      </w:r>
                      <w:r>
                        <w:t xml:space="preserve">    </w:t>
                      </w:r>
                      <w:r w:rsidRPr="00066C78">
                        <w:t xml:space="preserve">     sì [</w:t>
                      </w:r>
                      <w:r>
                        <w:t xml:space="preserve"> </w:t>
                      </w:r>
                      <w:r w:rsidR="00CA4A45">
                        <w:t>x</w:t>
                      </w:r>
                      <w:r w:rsidRPr="00066C78">
                        <w:t>] no [ ]</w:t>
                      </w:r>
                    </w:p>
                    <w:p w14:paraId="5C3B4D42" w14:textId="1900959A" w:rsidR="0019127C" w:rsidRPr="00066C78" w:rsidRDefault="0019127C" w:rsidP="0019127C">
                      <w:pPr>
                        <w:jc w:val="center"/>
                      </w:pPr>
                      <w:r>
                        <w:t>Ho debuggato i</w:t>
                      </w:r>
                      <w:r w:rsidRPr="00066C78">
                        <w:t xml:space="preserve">l progetto in </w:t>
                      </w:r>
                      <w:proofErr w:type="gramStart"/>
                      <w:r w:rsidRPr="00066C78">
                        <w:t>emulazione:  sì</w:t>
                      </w:r>
                      <w:proofErr w:type="gramEnd"/>
                      <w:r w:rsidRPr="00066C78">
                        <w:t xml:space="preserve"> [</w:t>
                      </w:r>
                      <w:r>
                        <w:t xml:space="preserve"> </w:t>
                      </w:r>
                      <w:r w:rsidR="00D74095">
                        <w:t>x</w:t>
                      </w:r>
                      <w:r w:rsidRPr="00066C78">
                        <w:t>] no [</w:t>
                      </w:r>
                      <w:r>
                        <w:t xml:space="preserve"> </w:t>
                      </w:r>
                      <w:r w:rsidRPr="00066C78">
                        <w:t>]</w:t>
                      </w:r>
                    </w:p>
                    <w:p w14:paraId="6A0FD143" w14:textId="7261477E" w:rsidR="0019127C" w:rsidRDefault="0019127C" w:rsidP="0019127C">
                      <w:pPr>
                        <w:jc w:val="center"/>
                      </w:pPr>
                      <w:r>
                        <w:t xml:space="preserve">Ho debuggato il </w:t>
                      </w:r>
                      <w:r w:rsidRPr="00066C78">
                        <w:t xml:space="preserve">progetto su </w:t>
                      </w:r>
                      <w:proofErr w:type="gramStart"/>
                      <w:r w:rsidRPr="00066C78">
                        <w:t xml:space="preserve">board:   </w:t>
                      </w:r>
                      <w:proofErr w:type="gramEnd"/>
                      <w:r w:rsidRPr="00066C78">
                        <w:t xml:space="preserve">        sì [</w:t>
                      </w:r>
                      <w:r>
                        <w:t xml:space="preserve"> </w:t>
                      </w:r>
                      <w:r w:rsidRPr="00066C78">
                        <w:t xml:space="preserve">] no [ </w:t>
                      </w:r>
                      <w:r w:rsidR="00D74095">
                        <w:t>x</w:t>
                      </w:r>
                      <w:r w:rsidRPr="00066C78">
                        <w:t>]</w:t>
                      </w:r>
                    </w:p>
                    <w:p w14:paraId="7A4745A8" w14:textId="1757EA8E" w:rsidR="00A5705B" w:rsidRPr="006C5122" w:rsidRDefault="0019127C" w:rsidP="0019127C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Desidero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ritirarmi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gramStart"/>
                      <w:r>
                        <w:rPr>
                          <w:lang w:val="es-CO"/>
                        </w:rPr>
                        <w:t>[ ]</w:t>
                      </w:r>
                      <w:proofErr w:type="gramEnd"/>
                      <w:r>
                        <w:rPr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 xml:space="preserve">Architetture dei Sistemi </w:t>
      </w:r>
      <w:r w:rsidR="00E06EEF" w:rsidRPr="006C5122">
        <w:br/>
        <w:t>di Elaborazione</w:t>
      </w:r>
    </w:p>
    <w:p w14:paraId="696949E3" w14:textId="5FEF584E" w:rsidR="00F13904" w:rsidRPr="008773FA" w:rsidRDefault="008773FA" w:rsidP="00746E8A">
      <w:pPr>
        <w:pStyle w:val="KeyTitle"/>
        <w:jc w:val="left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 xml:space="preserve">ARM </w:t>
      </w:r>
      <w:r w:rsidR="00325EF4" w:rsidRPr="008773FA">
        <w:rPr>
          <w:sz w:val="22"/>
        </w:rPr>
        <w:t>T</w:t>
      </w:r>
      <w:r w:rsidR="003D6EE5">
        <w:rPr>
          <w:sz w:val="22"/>
        </w:rPr>
        <w:t>1</w:t>
      </w:r>
      <w:r w:rsidR="00746E8A" w:rsidRPr="008773FA">
        <w:rPr>
          <w:sz w:val="22"/>
        </w:rPr>
        <w:t xml:space="preserve"> </w:t>
      </w:r>
      <w:r w:rsidR="00E06EEF" w:rsidRPr="008773FA">
        <w:rPr>
          <w:sz w:val="22"/>
        </w:rPr>
        <w:t>–</w:t>
      </w:r>
      <w:r w:rsidR="00746E8A" w:rsidRPr="008773FA">
        <w:rPr>
          <w:sz w:val="22"/>
        </w:rPr>
        <w:t xml:space="preserve"> </w:t>
      </w:r>
      <w:r w:rsidR="00A37085">
        <w:rPr>
          <w:sz w:val="22"/>
        </w:rPr>
        <w:t>30 Giugno 2025</w:t>
      </w:r>
    </w:p>
    <w:p w14:paraId="7D0792E7" w14:textId="77777777" w:rsidR="0019127C" w:rsidRPr="00F13904" w:rsidRDefault="0019127C" w:rsidP="001912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Pr="00F13904">
        <w:rPr>
          <w:u w:val="single"/>
          <w:lang w:val="en-GB"/>
        </w:rPr>
        <w:t>:</w:t>
      </w:r>
    </w:p>
    <w:p w14:paraId="269BB17D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3DF4CEC5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73AD248B" w14:textId="77777777" w:rsidR="0019127C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545FE58D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7DF63234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68F0E8E1" w14:textId="77777777" w:rsidR="0019127C" w:rsidRPr="0061446C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 possono utilizzare progetti esistenti, prele</w:t>
      </w:r>
      <w:bookmarkStart w:id="0" w:name="_GoBack"/>
      <w:bookmarkEnd w:id="0"/>
      <w:r>
        <w:t>vati dalla propria chiavetta USB, ed è possibile consultare materiale cartaceo.</w:t>
      </w:r>
    </w:p>
    <w:p w14:paraId="7D22E078" w14:textId="77777777" w:rsidR="0019127C" w:rsidRPr="00C27976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</w:t>
      </w:r>
      <w:proofErr w:type="spellStart"/>
      <w:r w:rsidRPr="00C27976">
        <w:t>modern</w:t>
      </w:r>
      <w:proofErr w:type="spellEnd"/>
      <w:r w:rsidRPr="00C27976">
        <w:t xml:space="preserve"> </w:t>
      </w:r>
      <w:proofErr w:type="spellStart"/>
      <w:r w:rsidRPr="00C27976">
        <w:t>architecture</w:t>
      </w:r>
      <w:proofErr w:type="spellEnd"/>
      <w:r w:rsidRPr="00C27976">
        <w:t xml:space="preserve">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5281A972" w14:textId="5A369E20" w:rsidR="00F13904" w:rsidRPr="008773FA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Si richiede di predisporre l’ambiente di debug con le </w:t>
      </w:r>
      <w:proofErr w:type="spellStart"/>
      <w:r>
        <w:t>watch</w:t>
      </w:r>
      <w:proofErr w:type="spellEnd"/>
      <w:r>
        <w:t xml:space="preserve"> che permettono di seguire il flusso del programma.</w:t>
      </w:r>
    </w:p>
    <w:p w14:paraId="534E6B08" w14:textId="4F362E3F" w:rsidR="009F073F" w:rsidRPr="00A74759" w:rsidRDefault="00325EF4" w:rsidP="00F13904">
      <w:pPr>
        <w:ind w:firstLine="0"/>
        <w:rPr>
          <w:u w:val="single"/>
        </w:rPr>
      </w:pPr>
      <w:proofErr w:type="gramStart"/>
      <w:r>
        <w:rPr>
          <w:u w:val="single"/>
        </w:rPr>
        <w:t xml:space="preserve">Esercizio </w:t>
      </w:r>
      <w:r w:rsidRPr="00A74759">
        <w:rPr>
          <w:u w:val="single"/>
        </w:rPr>
        <w:t xml:space="preserve"> </w:t>
      </w:r>
      <w:r w:rsidR="00B57378" w:rsidRPr="00A74759">
        <w:rPr>
          <w:u w:val="single"/>
        </w:rPr>
        <w:t>1</w:t>
      </w:r>
      <w:proofErr w:type="gramEnd"/>
      <w:r w:rsidR="00B57378" w:rsidRPr="00A74759">
        <w:rPr>
          <w:u w:val="single"/>
        </w:rPr>
        <w:t xml:space="preserve"> (</w:t>
      </w:r>
      <w:proofErr w:type="spellStart"/>
      <w:r w:rsidR="007446D0" w:rsidRPr="00A74759">
        <w:rPr>
          <w:u w:val="single"/>
        </w:rPr>
        <w:t>max</w:t>
      </w:r>
      <w:proofErr w:type="spellEnd"/>
      <w:r w:rsidR="007446D0" w:rsidRPr="00A74759">
        <w:rPr>
          <w:u w:val="single"/>
        </w:rPr>
        <w:t xml:space="preserve">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</w:t>
      </w:r>
      <w:r>
        <w:rPr>
          <w:u w:val="single"/>
        </w:rPr>
        <w:t>unti)</w:t>
      </w:r>
    </w:p>
    <w:p w14:paraId="74CDC3E6" w14:textId="312D3D42" w:rsidR="00A5705B" w:rsidRPr="00A74759" w:rsidRDefault="00A5705B" w:rsidP="0019127C">
      <w:pPr>
        <w:ind w:firstLine="0"/>
      </w:pPr>
      <w:r>
        <w:t>U</w:t>
      </w:r>
      <w:r w:rsidR="00A74759">
        <w:t xml:space="preserve">tilizzando la scheda LANDTIGER </w:t>
      </w:r>
      <w:r w:rsidR="00325EF4">
        <w:t xml:space="preserve">e il </w:t>
      </w:r>
      <w:r w:rsidR="00A74759">
        <w:t>system-on-chip LPC1768</w:t>
      </w:r>
      <w:r>
        <w:t xml:space="preserve"> si vuole realizzare </w:t>
      </w:r>
      <w:r w:rsidR="0019127C">
        <w:t xml:space="preserve">il seguente </w:t>
      </w:r>
      <w:r>
        <w:t>sistema</w:t>
      </w:r>
      <w:r w:rsidR="0019127C">
        <w:t>:</w:t>
      </w:r>
    </w:p>
    <w:p w14:paraId="56C8C015" w14:textId="07B60F6B" w:rsidR="0019127C" w:rsidRDefault="0019127C" w:rsidP="007446D0">
      <w:pPr>
        <w:pStyle w:val="ListParagraph"/>
        <w:numPr>
          <w:ilvl w:val="0"/>
          <w:numId w:val="18"/>
        </w:numPr>
      </w:pPr>
      <w:r>
        <w:t xml:space="preserve">Al reset sono attivati 2 contatori (TIMER0 e TIMER1) entrambi programmati in modo ciclico, implementando rispettivamente il conteggio di </w:t>
      </w:r>
      <w:r w:rsidR="00BF7633">
        <w:t>2</w:t>
      </w:r>
      <w:r>
        <w:t>33 millisecondi e 179 millisecondi.</w:t>
      </w:r>
    </w:p>
    <w:p w14:paraId="3E8D6A15" w14:textId="4CC6557E" w:rsidR="0019127C" w:rsidRDefault="0019127C" w:rsidP="007446D0">
      <w:pPr>
        <w:pStyle w:val="ListParagraph"/>
        <w:numPr>
          <w:ilvl w:val="0"/>
          <w:numId w:val="18"/>
        </w:numPr>
      </w:pPr>
      <w:r>
        <w:t>Il programma deve innanzitutto contare il numero di volte in cui si verifica una “collisione” tra la richiesta di interrupt di TIMER0 e TIMER1 (indipendentemente dall’ordine di arrivo). Il numero di collisioni deve essere salvato in una variabile chiamata NUMERO di tipo intero senza segno su 8 bit.</w:t>
      </w:r>
      <w:r w:rsidR="00AF06AE">
        <w:t xml:space="preserve"> Raggiunto il valore 255 (massimo rappresentabile su 8bit) il valore di NUMERO deve essere riportato a 0.</w:t>
      </w:r>
    </w:p>
    <w:p w14:paraId="1BCFF14D" w14:textId="4D2C6FCA" w:rsidR="00D0414E" w:rsidRDefault="00D0414E" w:rsidP="007446D0">
      <w:pPr>
        <w:pStyle w:val="ListParagraph"/>
        <w:numPr>
          <w:ilvl w:val="0"/>
          <w:numId w:val="18"/>
        </w:numPr>
      </w:pPr>
      <w:r>
        <w:t>I LED mostrano il valore attuale di NUMERO.</w:t>
      </w:r>
    </w:p>
    <w:p w14:paraId="7B275156" w14:textId="4D49C772" w:rsidR="00325EF4" w:rsidRDefault="0019127C" w:rsidP="00F41B33">
      <w:pPr>
        <w:pStyle w:val="ListParagraph"/>
        <w:numPr>
          <w:ilvl w:val="0"/>
          <w:numId w:val="18"/>
        </w:numPr>
      </w:pPr>
      <w:r>
        <w:t>Alla pressione del tasto KEY1</w:t>
      </w:r>
      <w:r w:rsidR="00125E01">
        <w:t xml:space="preserve"> (prima pressione)</w:t>
      </w:r>
      <w:r>
        <w:t xml:space="preserve">, il sistema si deve “congelare” (ad esempio i timer si fermano al valore corrente ed il valore di </w:t>
      </w:r>
      <w:r w:rsidR="00F41B33">
        <w:t>NUMERO viene preservato) e invoca</w:t>
      </w:r>
      <w:r w:rsidR="00124199">
        <w:t>re</w:t>
      </w:r>
      <w:r w:rsidR="00F41B33">
        <w:t xml:space="preserve"> la seguente funzione ASM </w:t>
      </w:r>
      <w:r w:rsidR="00F41B33" w:rsidRPr="00606031">
        <w:rPr>
          <w:u w:val="single"/>
        </w:rPr>
        <w:t>(</w:t>
      </w:r>
      <w:r w:rsidR="00F41B33">
        <w:rPr>
          <w:u w:val="single"/>
        </w:rPr>
        <w:t xml:space="preserve">deve essere </w:t>
      </w:r>
      <w:r w:rsidR="00F41B33" w:rsidRPr="00606031">
        <w:rPr>
          <w:u w:val="single"/>
        </w:rPr>
        <w:t>ottimizzata con le istruzioni condizionali</w:t>
      </w:r>
      <w:r w:rsidR="00F41B33">
        <w:t>)</w:t>
      </w:r>
      <w:r w:rsidR="00A5705B">
        <w:t>:</w:t>
      </w:r>
    </w:p>
    <w:p w14:paraId="22FBE381" w14:textId="221F4782" w:rsidR="00A5705B" w:rsidRDefault="00F41B33" w:rsidP="00A5705B">
      <w:pPr>
        <w:ind w:firstLine="720"/>
        <w:rPr>
          <w:rFonts w:ascii="Lucida Sans Unicode" w:hAnsi="Lucida Sans Unicode" w:cs="Lucida Sans Unicode"/>
          <w:sz w:val="22"/>
          <w:lang w:val="en-GB"/>
        </w:rPr>
      </w:pPr>
      <w:r>
        <w:rPr>
          <w:rFonts w:ascii="Lucida Sans Unicode" w:hAnsi="Lucida Sans Unicode" w:cs="Lucida Sans Unicode"/>
          <w:sz w:val="22"/>
          <w:lang w:val="en-GB"/>
        </w:rPr>
        <w:t xml:space="preserve">uint8 </w:t>
      </w:r>
      <w:proofErr w:type="spellStart"/>
      <w:r>
        <w:rPr>
          <w:rFonts w:ascii="Lucida Sans Unicode" w:hAnsi="Lucida Sans Unicode" w:cs="Lucida Sans Unicode"/>
          <w:sz w:val="22"/>
          <w:lang w:val="en-GB"/>
        </w:rPr>
        <w:t>is_prime_number</w:t>
      </w:r>
      <w:r w:rsidR="00124199">
        <w:rPr>
          <w:rFonts w:ascii="Lucida Sans Unicode" w:hAnsi="Lucida Sans Unicode" w:cs="Lucida Sans Unicode"/>
          <w:sz w:val="22"/>
          <w:lang w:val="en-GB"/>
        </w:rPr>
        <w:t>_or_previous_one</w:t>
      </w:r>
      <w:proofErr w:type="spellEnd"/>
      <w:r w:rsidR="003031B3">
        <w:rPr>
          <w:rFonts w:ascii="Lucida Sans Unicode" w:hAnsi="Lucida Sans Unicode" w:cs="Lucida Sans Unicode"/>
          <w:sz w:val="22"/>
          <w:lang w:val="en-GB"/>
        </w:rPr>
        <w:t xml:space="preserve"> </w:t>
      </w:r>
      <w:r w:rsidR="008B029F" w:rsidRPr="00A5705B">
        <w:rPr>
          <w:rFonts w:ascii="Lucida Sans Unicode" w:hAnsi="Lucida Sans Unicode" w:cs="Lucida Sans Unicode"/>
          <w:sz w:val="22"/>
          <w:lang w:val="en-GB"/>
        </w:rPr>
        <w:t>(</w:t>
      </w:r>
      <w:r>
        <w:rPr>
          <w:rFonts w:ascii="Lucida Sans Unicode" w:hAnsi="Lucida Sans Unicode" w:cs="Lucida Sans Unicode"/>
          <w:sz w:val="22"/>
          <w:lang w:val="en-GB"/>
        </w:rPr>
        <w:t>u</w:t>
      </w:r>
      <w:r w:rsidR="003031B3">
        <w:rPr>
          <w:rFonts w:ascii="Lucida Sans Unicode" w:hAnsi="Lucida Sans Unicode" w:cs="Lucida Sans Unicode"/>
          <w:sz w:val="22"/>
          <w:lang w:val="en-GB"/>
        </w:rPr>
        <w:t>int</w:t>
      </w:r>
      <w:r>
        <w:rPr>
          <w:rFonts w:ascii="Lucida Sans Unicode" w:hAnsi="Lucida Sans Unicode" w:cs="Lucida Sans Unicode"/>
          <w:sz w:val="22"/>
          <w:lang w:val="en-GB"/>
        </w:rPr>
        <w:t>8</w:t>
      </w:r>
      <w:r w:rsidR="003031B3">
        <w:rPr>
          <w:rFonts w:ascii="Lucida Sans Unicode" w:hAnsi="Lucida Sans Unicode" w:cs="Lucida Sans Unicode"/>
          <w:sz w:val="22"/>
          <w:lang w:val="en-GB"/>
        </w:rPr>
        <w:t xml:space="preserve"> </w:t>
      </w:r>
      <w:r>
        <w:rPr>
          <w:rFonts w:ascii="Lucida Sans Unicode" w:hAnsi="Lucida Sans Unicode" w:cs="Lucida Sans Unicode"/>
          <w:sz w:val="22"/>
          <w:lang w:val="en-GB"/>
        </w:rPr>
        <w:t>NUMERO</w:t>
      </w:r>
      <w:r w:rsidR="008B029F" w:rsidRPr="00A5705B">
        <w:rPr>
          <w:rFonts w:ascii="Lucida Sans Unicode" w:hAnsi="Lucida Sans Unicode" w:cs="Lucida Sans Unicode"/>
          <w:sz w:val="22"/>
          <w:lang w:val="en-GB"/>
        </w:rPr>
        <w:t>);</w:t>
      </w:r>
    </w:p>
    <w:p w14:paraId="7EF4DBE2" w14:textId="77777777" w:rsidR="00F41B33" w:rsidRDefault="003031B3" w:rsidP="00F41B33">
      <w:pPr>
        <w:pStyle w:val="ListParagraph"/>
        <w:numPr>
          <w:ilvl w:val="0"/>
          <w:numId w:val="23"/>
        </w:numPr>
        <w:ind w:left="284" w:firstLine="0"/>
      </w:pPr>
      <w:r>
        <w:t xml:space="preserve">La funzione </w:t>
      </w:r>
      <w:r w:rsidR="00F41B33">
        <w:t xml:space="preserve">deve verificare se NUMERO è un valore primo (ovvero se divisibile perfettamente esclusivamente dal valore 1 e dal numero stesso). </w:t>
      </w:r>
    </w:p>
    <w:p w14:paraId="1C6EFCE2" w14:textId="6A1C8B6F" w:rsidR="00BF7633" w:rsidRDefault="00F41B33" w:rsidP="00F41B33">
      <w:pPr>
        <w:pStyle w:val="ListParagraph"/>
        <w:numPr>
          <w:ilvl w:val="0"/>
          <w:numId w:val="23"/>
        </w:numPr>
        <w:ind w:left="284" w:firstLine="0"/>
      </w:pPr>
      <w:r>
        <w:t xml:space="preserve">Se il valore </w:t>
      </w:r>
      <w:r w:rsidR="00BF7633">
        <w:t>NON</w:t>
      </w:r>
      <w:r>
        <w:t xml:space="preserve"> è primo, deve restituire il più grande numero primo inferiore al parametro NUMERO</w:t>
      </w:r>
    </w:p>
    <w:p w14:paraId="4F343A7E" w14:textId="6DEBE838" w:rsidR="00A5705B" w:rsidRDefault="00BF7633" w:rsidP="00F41B33">
      <w:pPr>
        <w:pStyle w:val="ListParagraph"/>
        <w:numPr>
          <w:ilvl w:val="0"/>
          <w:numId w:val="23"/>
        </w:numPr>
        <w:ind w:left="284" w:firstLine="0"/>
      </w:pPr>
      <w:r>
        <w:t>S</w:t>
      </w:r>
      <w:r w:rsidR="00F41B33">
        <w:t xml:space="preserve">e il numero è primo; viene restituito il </w:t>
      </w:r>
      <w:r>
        <w:t>valore 0xFF.</w:t>
      </w:r>
    </w:p>
    <w:p w14:paraId="600C7F91" w14:textId="77777777" w:rsidR="00BF7633" w:rsidRPr="00A5705B" w:rsidRDefault="00BF7633" w:rsidP="00BF7633">
      <w:pPr>
        <w:pStyle w:val="ListParagraph"/>
        <w:ind w:left="284" w:firstLine="0"/>
      </w:pPr>
    </w:p>
    <w:p w14:paraId="00A61AD0" w14:textId="0BAD21A2" w:rsidR="00A5705B" w:rsidRDefault="00A5705B" w:rsidP="00BF7633">
      <w:pPr>
        <w:pStyle w:val="ListParagraph"/>
        <w:numPr>
          <w:ilvl w:val="0"/>
          <w:numId w:val="18"/>
        </w:numPr>
      </w:pPr>
      <w:r>
        <w:t xml:space="preserve">Al rientro dalla funzione ASM, </w:t>
      </w:r>
      <w:r w:rsidR="00125E01">
        <w:t>si attende una nuova pressione di KEY1 (</w:t>
      </w:r>
      <w:r w:rsidR="00A37085">
        <w:t>seconda</w:t>
      </w:r>
      <w:r w:rsidR="00125E01">
        <w:t xml:space="preserve"> pressione) per </w:t>
      </w:r>
      <w:r>
        <w:t>mostra</w:t>
      </w:r>
      <w:r w:rsidR="00125E01">
        <w:t>re</w:t>
      </w:r>
      <w:r>
        <w:t xml:space="preserve"> il risultato </w:t>
      </w:r>
      <w:r w:rsidR="00125E01">
        <w:t xml:space="preserve">sui LED </w:t>
      </w:r>
      <w:r w:rsidR="003031B3">
        <w:t xml:space="preserve">in codifica </w:t>
      </w:r>
      <w:proofErr w:type="gramStart"/>
      <w:r w:rsidR="003031B3">
        <w:t>binaria</w:t>
      </w:r>
      <w:r w:rsidR="00BF7633">
        <w:t xml:space="preserve">, </w:t>
      </w:r>
      <w:r w:rsidR="00F41B33">
        <w:t xml:space="preserve"> </w:t>
      </w:r>
      <w:r>
        <w:t>lampeggian</w:t>
      </w:r>
      <w:r w:rsidR="00BF7633">
        <w:t>d</w:t>
      </w:r>
      <w:r>
        <w:t>o</w:t>
      </w:r>
      <w:proofErr w:type="gramEnd"/>
      <w:r>
        <w:t xml:space="preserve"> ad una frequenza di </w:t>
      </w:r>
      <w:r w:rsidR="003031B3">
        <w:t>4</w:t>
      </w:r>
      <w:r>
        <w:t>Hz</w:t>
      </w:r>
      <w:r w:rsidR="006569B7">
        <w:t>.</w:t>
      </w:r>
      <w:r>
        <w:t xml:space="preserve"> </w:t>
      </w:r>
    </w:p>
    <w:p w14:paraId="1FB1C37D" w14:textId="4B626F77" w:rsidR="00746E8A" w:rsidRPr="00435098" w:rsidRDefault="00BF7633" w:rsidP="00435098">
      <w:pPr>
        <w:pStyle w:val="ListParagraph"/>
        <w:numPr>
          <w:ilvl w:val="0"/>
          <w:numId w:val="18"/>
        </w:numPr>
      </w:pPr>
      <w:r>
        <w:t xml:space="preserve">Ad </w:t>
      </w:r>
      <w:r w:rsidR="00125E01">
        <w:t xml:space="preserve">una ulteriore </w:t>
      </w:r>
      <w:r>
        <w:t>nuova pressione di KEY1</w:t>
      </w:r>
      <w:r w:rsidR="00125E01">
        <w:t xml:space="preserve"> (terza pressione)</w:t>
      </w:r>
      <w:r>
        <w:t xml:space="preserve">, il sistema esce dalla fase di sospensione e riprende le sue funzionalità dal punto 2. </w:t>
      </w:r>
      <w:r w:rsidR="00AF06AE">
        <w:t xml:space="preserve">Il valore di </w:t>
      </w:r>
      <w:r>
        <w:t>NUMERO non deve essere azzerato.</w:t>
      </w:r>
    </w:p>
    <w:sectPr w:rsidR="00746E8A" w:rsidRPr="00435098" w:rsidSect="00746E8A">
      <w:type w:val="continuous"/>
      <w:pgSz w:w="11906" w:h="16838" w:code="9"/>
      <w:pgMar w:top="709" w:right="566" w:bottom="851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53CF8" w14:textId="77777777" w:rsidR="001F1FDF" w:rsidRDefault="001F1FDF">
      <w:r>
        <w:separator/>
      </w:r>
    </w:p>
  </w:endnote>
  <w:endnote w:type="continuationSeparator" w:id="0">
    <w:p w14:paraId="2ED19FC6" w14:textId="77777777" w:rsidR="001F1FDF" w:rsidRDefault="001F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B0535A" w14:textId="77777777" w:rsidR="001F1FDF" w:rsidRDefault="001F1FDF">
      <w:r>
        <w:separator/>
      </w:r>
    </w:p>
  </w:footnote>
  <w:footnote w:type="continuationSeparator" w:id="0">
    <w:p w14:paraId="7462549A" w14:textId="77777777" w:rsidR="001F1FDF" w:rsidRDefault="001F1F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decimal"/>
      <w:pStyle w:val="Heading5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91D3DFE"/>
    <w:multiLevelType w:val="hybridMultilevel"/>
    <w:tmpl w:val="D7822162"/>
    <w:lvl w:ilvl="0" w:tplc="D9AA01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E132CAA"/>
    <w:multiLevelType w:val="hybridMultilevel"/>
    <w:tmpl w:val="4F4A312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FB5C7F"/>
    <w:multiLevelType w:val="hybridMultilevel"/>
    <w:tmpl w:val="829C0918"/>
    <w:lvl w:ilvl="0" w:tplc="5ED45DDE">
      <w:start w:val="2"/>
      <w:numFmt w:val="bullet"/>
      <w:lvlText w:val="-"/>
      <w:lvlJc w:val="left"/>
      <w:pPr>
        <w:ind w:left="1084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7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E693B9C"/>
    <w:multiLevelType w:val="hybridMultilevel"/>
    <w:tmpl w:val="C10EEFF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>
    <w:abstractNumId w:val="19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>
    <w:abstractNumId w:val="4"/>
  </w:num>
  <w:num w:numId="7">
    <w:abstractNumId w:val="6"/>
  </w:num>
  <w:num w:numId="8">
    <w:abstractNumId w:val="3"/>
  </w:num>
  <w:num w:numId="9">
    <w:abstractNumId w:val="14"/>
  </w:num>
  <w:num w:numId="10">
    <w:abstractNumId w:val="10"/>
  </w:num>
  <w:num w:numId="11">
    <w:abstractNumId w:val="8"/>
  </w:num>
  <w:num w:numId="12">
    <w:abstractNumId w:val="9"/>
  </w:num>
  <w:num w:numId="13">
    <w:abstractNumId w:val="17"/>
  </w:num>
  <w:num w:numId="14">
    <w:abstractNumId w:val="15"/>
  </w:num>
  <w:num w:numId="15">
    <w:abstractNumId w:val="2"/>
  </w:num>
  <w:num w:numId="16">
    <w:abstractNumId w:val="13"/>
  </w:num>
  <w:num w:numId="17">
    <w:abstractNumId w:val="20"/>
  </w:num>
  <w:num w:numId="18">
    <w:abstractNumId w:val="18"/>
  </w:num>
  <w:num w:numId="19">
    <w:abstractNumId w:val="12"/>
  </w:num>
  <w:num w:numId="20">
    <w:abstractNumId w:val="11"/>
  </w:num>
  <w:num w:numId="21">
    <w:abstractNumId w:val="7"/>
  </w:num>
  <w:num w:numId="22">
    <w:abstractNumId w:val="1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zMjc2NjczNjCzNLJU0lEKTi0uzszPAykwqgUAoQLq8ywAAAA="/>
  </w:docVars>
  <w:rsids>
    <w:rsidRoot w:val="00401CF5"/>
    <w:rsid w:val="00057192"/>
    <w:rsid w:val="00062098"/>
    <w:rsid w:val="00081765"/>
    <w:rsid w:val="00096C0E"/>
    <w:rsid w:val="000E02D8"/>
    <w:rsid w:val="0010573C"/>
    <w:rsid w:val="001140AC"/>
    <w:rsid w:val="00124199"/>
    <w:rsid w:val="00125E01"/>
    <w:rsid w:val="00136DB2"/>
    <w:rsid w:val="0016105D"/>
    <w:rsid w:val="0019127C"/>
    <w:rsid w:val="001A7F67"/>
    <w:rsid w:val="001B39D8"/>
    <w:rsid w:val="001C4F96"/>
    <w:rsid w:val="001F1FDF"/>
    <w:rsid w:val="002137E7"/>
    <w:rsid w:val="00223B86"/>
    <w:rsid w:val="002263B2"/>
    <w:rsid w:val="00226E69"/>
    <w:rsid w:val="002A26D5"/>
    <w:rsid w:val="002B0685"/>
    <w:rsid w:val="002D4A3A"/>
    <w:rsid w:val="002D4C23"/>
    <w:rsid w:val="002E4819"/>
    <w:rsid w:val="002F5893"/>
    <w:rsid w:val="003031B3"/>
    <w:rsid w:val="00315FDD"/>
    <w:rsid w:val="00320E35"/>
    <w:rsid w:val="00323C32"/>
    <w:rsid w:val="00325EF4"/>
    <w:rsid w:val="003447B7"/>
    <w:rsid w:val="00353CB7"/>
    <w:rsid w:val="003B2C3B"/>
    <w:rsid w:val="003C5E9F"/>
    <w:rsid w:val="003D6EE5"/>
    <w:rsid w:val="003F5DD2"/>
    <w:rsid w:val="00401CF5"/>
    <w:rsid w:val="00403E5D"/>
    <w:rsid w:val="004166BB"/>
    <w:rsid w:val="00435098"/>
    <w:rsid w:val="004425B2"/>
    <w:rsid w:val="00467AC7"/>
    <w:rsid w:val="00472696"/>
    <w:rsid w:val="00475C4E"/>
    <w:rsid w:val="00496D87"/>
    <w:rsid w:val="004F03ED"/>
    <w:rsid w:val="004F26FE"/>
    <w:rsid w:val="00522679"/>
    <w:rsid w:val="00535B9D"/>
    <w:rsid w:val="005378EA"/>
    <w:rsid w:val="0054712B"/>
    <w:rsid w:val="00552472"/>
    <w:rsid w:val="00587B26"/>
    <w:rsid w:val="00590EA0"/>
    <w:rsid w:val="005A1C5E"/>
    <w:rsid w:val="005D6220"/>
    <w:rsid w:val="00607C0E"/>
    <w:rsid w:val="0061446C"/>
    <w:rsid w:val="006569B7"/>
    <w:rsid w:val="00680D21"/>
    <w:rsid w:val="006A50FE"/>
    <w:rsid w:val="006B26E4"/>
    <w:rsid w:val="006B64CD"/>
    <w:rsid w:val="006C5122"/>
    <w:rsid w:val="006C743E"/>
    <w:rsid w:val="007446D0"/>
    <w:rsid w:val="00746E8A"/>
    <w:rsid w:val="00754F7C"/>
    <w:rsid w:val="007617A9"/>
    <w:rsid w:val="0076480B"/>
    <w:rsid w:val="00781968"/>
    <w:rsid w:val="007A3DBC"/>
    <w:rsid w:val="007B0C18"/>
    <w:rsid w:val="007C4361"/>
    <w:rsid w:val="007C6730"/>
    <w:rsid w:val="007E3691"/>
    <w:rsid w:val="00815672"/>
    <w:rsid w:val="0085621C"/>
    <w:rsid w:val="008635FE"/>
    <w:rsid w:val="00870FA2"/>
    <w:rsid w:val="008773FA"/>
    <w:rsid w:val="008B029F"/>
    <w:rsid w:val="008B3A76"/>
    <w:rsid w:val="008C3ECA"/>
    <w:rsid w:val="008C5D68"/>
    <w:rsid w:val="008F48AC"/>
    <w:rsid w:val="009263EC"/>
    <w:rsid w:val="0093440C"/>
    <w:rsid w:val="00956EE7"/>
    <w:rsid w:val="0096111D"/>
    <w:rsid w:val="009A20B3"/>
    <w:rsid w:val="009D1443"/>
    <w:rsid w:val="009F073F"/>
    <w:rsid w:val="00A314E5"/>
    <w:rsid w:val="00A37085"/>
    <w:rsid w:val="00A5705B"/>
    <w:rsid w:val="00A62F2D"/>
    <w:rsid w:val="00A65ECE"/>
    <w:rsid w:val="00A74759"/>
    <w:rsid w:val="00A839F8"/>
    <w:rsid w:val="00AF06AE"/>
    <w:rsid w:val="00AF2EA5"/>
    <w:rsid w:val="00AF34E7"/>
    <w:rsid w:val="00B3209A"/>
    <w:rsid w:val="00B53F7C"/>
    <w:rsid w:val="00B57378"/>
    <w:rsid w:val="00B91960"/>
    <w:rsid w:val="00BA40FE"/>
    <w:rsid w:val="00BD6AEF"/>
    <w:rsid w:val="00BE7BA8"/>
    <w:rsid w:val="00BF7633"/>
    <w:rsid w:val="00C03D12"/>
    <w:rsid w:val="00C16733"/>
    <w:rsid w:val="00C2428D"/>
    <w:rsid w:val="00C85C3C"/>
    <w:rsid w:val="00C910C8"/>
    <w:rsid w:val="00CA4A45"/>
    <w:rsid w:val="00CB6FA2"/>
    <w:rsid w:val="00D0414E"/>
    <w:rsid w:val="00D47498"/>
    <w:rsid w:val="00D65750"/>
    <w:rsid w:val="00D65CF9"/>
    <w:rsid w:val="00D74095"/>
    <w:rsid w:val="00D90A74"/>
    <w:rsid w:val="00DA0AB1"/>
    <w:rsid w:val="00DC6C08"/>
    <w:rsid w:val="00DE41F1"/>
    <w:rsid w:val="00E04A27"/>
    <w:rsid w:val="00E06EEF"/>
    <w:rsid w:val="00E73536"/>
    <w:rsid w:val="00E843F8"/>
    <w:rsid w:val="00E97107"/>
    <w:rsid w:val="00EA2E77"/>
    <w:rsid w:val="00EF090C"/>
    <w:rsid w:val="00F13904"/>
    <w:rsid w:val="00F41B33"/>
    <w:rsid w:val="00F8125D"/>
    <w:rsid w:val="00FA5DD1"/>
    <w:rsid w:val="00FC166B"/>
    <w:rsid w:val="00FD312F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2837B9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before="120"/>
      <w:ind w:firstLine="284"/>
      <w:jc w:val="both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gorithm">
    <w:name w:val="Algorithm"/>
    <w:basedOn w:val="Normal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"/>
    <w:pPr>
      <w:ind w:left="1276" w:hanging="1276"/>
    </w:pPr>
  </w:style>
  <w:style w:type="paragraph" w:styleId="Caption">
    <w:name w:val="caption"/>
    <w:basedOn w:val="Figure"/>
    <w:next w:val="Normal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"/>
    <w:next w:val="Normal"/>
    <w:pPr>
      <w:spacing w:after="120"/>
      <w:ind w:left="227" w:right="227" w:firstLine="0"/>
    </w:pPr>
  </w:style>
  <w:style w:type="paragraph" w:customStyle="1" w:styleId="Empty">
    <w:name w:val="Empty"/>
    <w:basedOn w:val="Normal"/>
    <w:pPr>
      <w:ind w:firstLine="0"/>
      <w:jc w:val="left"/>
    </w:pPr>
  </w:style>
  <w:style w:type="paragraph" w:customStyle="1" w:styleId="Equation">
    <w:name w:val="Equation"/>
    <w:basedOn w:val="Normal"/>
    <w:next w:val="Normal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Caption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Footer">
    <w:name w:val="footer"/>
    <w:basedOn w:val="Empty"/>
    <w:pPr>
      <w:tabs>
        <w:tab w:val="right" w:pos="9000"/>
      </w:tabs>
    </w:pPr>
  </w:style>
  <w:style w:type="character" w:styleId="FootnoteReference">
    <w:name w:val="footnote reference"/>
    <w:semiHidden/>
    <w:rPr>
      <w:noProof/>
      <w:vertAlign w:val="superscript"/>
    </w:rPr>
  </w:style>
  <w:style w:type="paragraph" w:styleId="FootnoteText">
    <w:name w:val="footnote text"/>
    <w:basedOn w:val="Normal"/>
    <w:semiHidden/>
    <w:pPr>
      <w:spacing w:after="120"/>
      <w:ind w:firstLine="0"/>
    </w:pPr>
    <w:rPr>
      <w:sz w:val="22"/>
    </w:rPr>
  </w:style>
  <w:style w:type="paragraph" w:styleId="Header">
    <w:name w:val="header"/>
    <w:basedOn w:val="Footer"/>
  </w:style>
  <w:style w:type="paragraph" w:customStyle="1" w:styleId="NoIndent">
    <w:name w:val="NoIndent"/>
    <w:basedOn w:val="Normal"/>
    <w:pPr>
      <w:ind w:firstLine="0"/>
    </w:pPr>
  </w:style>
  <w:style w:type="paragraph" w:customStyle="1" w:styleId="TeleType">
    <w:name w:val="TeleType"/>
    <w:basedOn w:val="Normal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TOC2">
    <w:name w:val="toc 2"/>
    <w:basedOn w:val="TOC1"/>
    <w:next w:val="Normal"/>
    <w:semiHidden/>
    <w:pPr>
      <w:tabs>
        <w:tab w:val="left" w:pos="1980"/>
      </w:tabs>
      <w:ind w:left="1440"/>
    </w:pPr>
  </w:style>
  <w:style w:type="paragraph" w:styleId="TOC3">
    <w:name w:val="toc 3"/>
    <w:basedOn w:val="TOC2"/>
    <w:semiHidden/>
    <w:pPr>
      <w:tabs>
        <w:tab w:val="clear" w:pos="1980"/>
        <w:tab w:val="left" w:pos="2520"/>
      </w:tabs>
      <w:ind w:left="1800"/>
    </w:pPr>
  </w:style>
  <w:style w:type="paragraph" w:styleId="Index9">
    <w:name w:val="index 9"/>
    <w:basedOn w:val="Normal"/>
    <w:next w:val="Normal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PageNumber">
    <w:name w:val="page number"/>
    <w:basedOn w:val="DefaultParagraphFont"/>
  </w:style>
  <w:style w:type="paragraph" w:customStyle="1" w:styleId="AbstractText">
    <w:name w:val="AbstractText"/>
    <w:basedOn w:val="Normal"/>
    <w:rPr>
      <w:i/>
    </w:rPr>
  </w:style>
  <w:style w:type="paragraph" w:customStyle="1" w:styleId="AbstractTitle">
    <w:name w:val="AbstractTitle"/>
    <w:basedOn w:val="Title"/>
    <w:next w:val="AbstractText"/>
    <w:rPr>
      <w:sz w:val="28"/>
    </w:rPr>
  </w:style>
  <w:style w:type="paragraph" w:styleId="Title">
    <w:name w:val="Title"/>
    <w:basedOn w:val="Empty"/>
    <w:next w:val="Normal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"/>
    <w:pPr>
      <w:spacing w:before="0"/>
      <w:ind w:firstLine="0"/>
      <w:jc w:val="center"/>
    </w:pPr>
  </w:style>
  <w:style w:type="paragraph" w:customStyle="1" w:styleId="Author">
    <w:name w:val="Author"/>
    <w:basedOn w:val="Normal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ex1">
    <w:name w:val="index 1"/>
    <w:basedOn w:val="Normal"/>
    <w:next w:val="Normal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TOC4">
    <w:name w:val="toc 4"/>
    <w:basedOn w:val="TOC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"/>
    <w:next w:val="Normal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"/>
    <w:next w:val="Normal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Caption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BodyTextIndent">
    <w:name w:val="Body Text Indent"/>
    <w:basedOn w:val="Normal"/>
    <w:rPr>
      <w:rFonts w:ascii="Courier New" w:hAnsi="Courier New"/>
    </w:rPr>
  </w:style>
  <w:style w:type="paragraph" w:styleId="DocumentMap">
    <w:name w:val="Document Map"/>
    <w:basedOn w:val="Normal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link w:val="BalloonTextChar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40A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B6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79</TotalTime>
  <Pages>1</Pages>
  <Words>472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SIMONE GERACI</cp:lastModifiedBy>
  <cp:revision>8</cp:revision>
  <cp:lastPrinted>2020-02-03T08:26:00Z</cp:lastPrinted>
  <dcterms:created xsi:type="dcterms:W3CDTF">2025-06-26T11:41:00Z</dcterms:created>
  <dcterms:modified xsi:type="dcterms:W3CDTF">2025-06-30T14:05:00Z</dcterms:modified>
</cp:coreProperties>
</file>